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088EA33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7380A86"/>
    <w:multiLevelType w:val="hybridMultilevel"/>
    <w:tmpl w:val="E08E24C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1044"/>
        </w:tabs>
        <w:ind w:left="104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  <w:num w:numId="11">
    <w:abstractNumId w:val="10"/>
  </w:num>
  <w:num w:numId="12">
    <w:abstractNumId w:val="10"/>
    <w:lvlOverride w:ilvl="0">
      <w:startOverride w:val="6"/>
    </w:lvlOverride>
    <w:lvlOverride w:ilvl="1">
      <w:startOverride w:val="3"/>
    </w:lvlOverride>
  </w:num>
  <w:num w:numId="13">
    <w:abstractNumId w:val="10"/>
  </w:num>
  <w:num w:numId="14">
    <w:abstractNumId w:val="8"/>
  </w:num>
  <w:num w:numId="15">
    <w:abstractNumId w:val="10"/>
  </w:num>
  <w:num w:numId="16">
    <w:abstractNumId w:val="1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699"/>
    <w:rsid w:val="00004193"/>
    <w:rsid w:val="00005414"/>
    <w:rsid w:val="00006104"/>
    <w:rsid w:val="00011FDF"/>
    <w:rsid w:val="00015A38"/>
    <w:rsid w:val="00016434"/>
    <w:rsid w:val="00016C32"/>
    <w:rsid w:val="00021C1D"/>
    <w:rsid w:val="00026057"/>
    <w:rsid w:val="00026951"/>
    <w:rsid w:val="00034EB5"/>
    <w:rsid w:val="000355E6"/>
    <w:rsid w:val="00035A0A"/>
    <w:rsid w:val="0004497D"/>
    <w:rsid w:val="000449C6"/>
    <w:rsid w:val="00055444"/>
    <w:rsid w:val="0005725E"/>
    <w:rsid w:val="000673DF"/>
    <w:rsid w:val="00085AD1"/>
    <w:rsid w:val="00091AA4"/>
    <w:rsid w:val="00092AB0"/>
    <w:rsid w:val="00095C5D"/>
    <w:rsid w:val="000A452F"/>
    <w:rsid w:val="000A5504"/>
    <w:rsid w:val="000B4639"/>
    <w:rsid w:val="000B47F1"/>
    <w:rsid w:val="000B7158"/>
    <w:rsid w:val="000B7814"/>
    <w:rsid w:val="000C0A8B"/>
    <w:rsid w:val="000C17A4"/>
    <w:rsid w:val="000C76E6"/>
    <w:rsid w:val="000C7C89"/>
    <w:rsid w:val="000D0A4E"/>
    <w:rsid w:val="000D2585"/>
    <w:rsid w:val="000D297F"/>
    <w:rsid w:val="000D434B"/>
    <w:rsid w:val="000D56AD"/>
    <w:rsid w:val="000D6D1C"/>
    <w:rsid w:val="000D7B7C"/>
    <w:rsid w:val="000F1D59"/>
    <w:rsid w:val="00103FB7"/>
    <w:rsid w:val="00107819"/>
    <w:rsid w:val="00113668"/>
    <w:rsid w:val="00114A5D"/>
    <w:rsid w:val="001155F1"/>
    <w:rsid w:val="001159BF"/>
    <w:rsid w:val="00132618"/>
    <w:rsid w:val="0013504B"/>
    <w:rsid w:val="0013736F"/>
    <w:rsid w:val="00137522"/>
    <w:rsid w:val="00143CB4"/>
    <w:rsid w:val="00145F3A"/>
    <w:rsid w:val="00147AAE"/>
    <w:rsid w:val="00147AB9"/>
    <w:rsid w:val="00156025"/>
    <w:rsid w:val="00163C34"/>
    <w:rsid w:val="001763E7"/>
    <w:rsid w:val="0019765A"/>
    <w:rsid w:val="001A574F"/>
    <w:rsid w:val="001B090E"/>
    <w:rsid w:val="001B60DF"/>
    <w:rsid w:val="001C1792"/>
    <w:rsid w:val="001C651C"/>
    <w:rsid w:val="001D4BDF"/>
    <w:rsid w:val="001E2EB1"/>
    <w:rsid w:val="001F09B2"/>
    <w:rsid w:val="001F4FA7"/>
    <w:rsid w:val="001F5B23"/>
    <w:rsid w:val="001F6C4D"/>
    <w:rsid w:val="002030F8"/>
    <w:rsid w:val="0020722A"/>
    <w:rsid w:val="002159BD"/>
    <w:rsid w:val="00217CA1"/>
    <w:rsid w:val="00225FC6"/>
    <w:rsid w:val="002405B3"/>
    <w:rsid w:val="002406D9"/>
    <w:rsid w:val="002408DE"/>
    <w:rsid w:val="00243ACD"/>
    <w:rsid w:val="00243DFA"/>
    <w:rsid w:val="002440B4"/>
    <w:rsid w:val="00251AC0"/>
    <w:rsid w:val="002529EC"/>
    <w:rsid w:val="00293A80"/>
    <w:rsid w:val="00294DE8"/>
    <w:rsid w:val="00295EB3"/>
    <w:rsid w:val="00296BAA"/>
    <w:rsid w:val="002A5D6F"/>
    <w:rsid w:val="002B134F"/>
    <w:rsid w:val="002B22C3"/>
    <w:rsid w:val="002B6B04"/>
    <w:rsid w:val="002C03D8"/>
    <w:rsid w:val="002C1A2C"/>
    <w:rsid w:val="002C4868"/>
    <w:rsid w:val="002C7803"/>
    <w:rsid w:val="002D17CC"/>
    <w:rsid w:val="002E4E90"/>
    <w:rsid w:val="002E638E"/>
    <w:rsid w:val="002F03AE"/>
    <w:rsid w:val="002F239F"/>
    <w:rsid w:val="002F4C11"/>
    <w:rsid w:val="00302887"/>
    <w:rsid w:val="00315335"/>
    <w:rsid w:val="00322514"/>
    <w:rsid w:val="00322C1D"/>
    <w:rsid w:val="00322FE7"/>
    <w:rsid w:val="003277B6"/>
    <w:rsid w:val="00327F03"/>
    <w:rsid w:val="00336393"/>
    <w:rsid w:val="00337675"/>
    <w:rsid w:val="00340766"/>
    <w:rsid w:val="003431BE"/>
    <w:rsid w:val="00344EBF"/>
    <w:rsid w:val="00346205"/>
    <w:rsid w:val="00352444"/>
    <w:rsid w:val="003562A4"/>
    <w:rsid w:val="003603B8"/>
    <w:rsid w:val="0036249C"/>
    <w:rsid w:val="00363D42"/>
    <w:rsid w:val="00366C59"/>
    <w:rsid w:val="0037382C"/>
    <w:rsid w:val="0037465C"/>
    <w:rsid w:val="00375B68"/>
    <w:rsid w:val="00375CDF"/>
    <w:rsid w:val="003764DD"/>
    <w:rsid w:val="00386DAF"/>
    <w:rsid w:val="0038719B"/>
    <w:rsid w:val="003901B6"/>
    <w:rsid w:val="003A04DB"/>
    <w:rsid w:val="003A7633"/>
    <w:rsid w:val="003B38E2"/>
    <w:rsid w:val="003B7645"/>
    <w:rsid w:val="003C3115"/>
    <w:rsid w:val="003C4D3F"/>
    <w:rsid w:val="003C6675"/>
    <w:rsid w:val="003D77F8"/>
    <w:rsid w:val="003D79CA"/>
    <w:rsid w:val="003F1268"/>
    <w:rsid w:val="003F4F3C"/>
    <w:rsid w:val="003F619C"/>
    <w:rsid w:val="0040173E"/>
    <w:rsid w:val="004169AD"/>
    <w:rsid w:val="0041780C"/>
    <w:rsid w:val="004217A9"/>
    <w:rsid w:val="004242F5"/>
    <w:rsid w:val="00425B65"/>
    <w:rsid w:val="00426D05"/>
    <w:rsid w:val="004273D4"/>
    <w:rsid w:val="00435F68"/>
    <w:rsid w:val="00437BBB"/>
    <w:rsid w:val="00441E7D"/>
    <w:rsid w:val="00442817"/>
    <w:rsid w:val="0045042C"/>
    <w:rsid w:val="00454BBB"/>
    <w:rsid w:val="004552CB"/>
    <w:rsid w:val="004573C7"/>
    <w:rsid w:val="004713F7"/>
    <w:rsid w:val="00475013"/>
    <w:rsid w:val="00485AE3"/>
    <w:rsid w:val="00492689"/>
    <w:rsid w:val="0049436F"/>
    <w:rsid w:val="004964C3"/>
    <w:rsid w:val="004A0237"/>
    <w:rsid w:val="004A322F"/>
    <w:rsid w:val="004A3DAD"/>
    <w:rsid w:val="004A781C"/>
    <w:rsid w:val="004B0656"/>
    <w:rsid w:val="004B6DB8"/>
    <w:rsid w:val="004C01DB"/>
    <w:rsid w:val="004C404F"/>
    <w:rsid w:val="004C4FB1"/>
    <w:rsid w:val="004E1F45"/>
    <w:rsid w:val="004E396F"/>
    <w:rsid w:val="004E4A5F"/>
    <w:rsid w:val="0050162B"/>
    <w:rsid w:val="005143E4"/>
    <w:rsid w:val="0054139C"/>
    <w:rsid w:val="00545E77"/>
    <w:rsid w:val="00547531"/>
    <w:rsid w:val="00561702"/>
    <w:rsid w:val="00562408"/>
    <w:rsid w:val="0056460B"/>
    <w:rsid w:val="00567ADB"/>
    <w:rsid w:val="0057057F"/>
    <w:rsid w:val="00573F6E"/>
    <w:rsid w:val="00574A88"/>
    <w:rsid w:val="005759E7"/>
    <w:rsid w:val="00577EB3"/>
    <w:rsid w:val="00580EF6"/>
    <w:rsid w:val="005852E1"/>
    <w:rsid w:val="005864FD"/>
    <w:rsid w:val="005867B1"/>
    <w:rsid w:val="00591C94"/>
    <w:rsid w:val="005922F6"/>
    <w:rsid w:val="00595B9D"/>
    <w:rsid w:val="005979C0"/>
    <w:rsid w:val="005B0CC7"/>
    <w:rsid w:val="005B503D"/>
    <w:rsid w:val="005C5E4A"/>
    <w:rsid w:val="005D06C3"/>
    <w:rsid w:val="005D2CF9"/>
    <w:rsid w:val="005D5A6D"/>
    <w:rsid w:val="005D5FE4"/>
    <w:rsid w:val="005D783D"/>
    <w:rsid w:val="005E2033"/>
    <w:rsid w:val="005F63C4"/>
    <w:rsid w:val="00603359"/>
    <w:rsid w:val="00605E00"/>
    <w:rsid w:val="00606D9D"/>
    <w:rsid w:val="00607592"/>
    <w:rsid w:val="006135DE"/>
    <w:rsid w:val="00613BC9"/>
    <w:rsid w:val="0061482E"/>
    <w:rsid w:val="00616853"/>
    <w:rsid w:val="006407D8"/>
    <w:rsid w:val="00640A1E"/>
    <w:rsid w:val="00643F34"/>
    <w:rsid w:val="006441CF"/>
    <w:rsid w:val="00646170"/>
    <w:rsid w:val="00650CB0"/>
    <w:rsid w:val="0065151D"/>
    <w:rsid w:val="00655315"/>
    <w:rsid w:val="00656608"/>
    <w:rsid w:val="00656FDA"/>
    <w:rsid w:val="00661C45"/>
    <w:rsid w:val="00666DFC"/>
    <w:rsid w:val="00672056"/>
    <w:rsid w:val="00674ADF"/>
    <w:rsid w:val="006805B8"/>
    <w:rsid w:val="00682230"/>
    <w:rsid w:val="00683C0F"/>
    <w:rsid w:val="00690BFC"/>
    <w:rsid w:val="006917FD"/>
    <w:rsid w:val="00691E26"/>
    <w:rsid w:val="006932B3"/>
    <w:rsid w:val="0069525D"/>
    <w:rsid w:val="00697671"/>
    <w:rsid w:val="006A24BE"/>
    <w:rsid w:val="006B3335"/>
    <w:rsid w:val="006B423E"/>
    <w:rsid w:val="006B4B27"/>
    <w:rsid w:val="006B4FC3"/>
    <w:rsid w:val="006B6439"/>
    <w:rsid w:val="006B6DDC"/>
    <w:rsid w:val="006C2EC1"/>
    <w:rsid w:val="006C3373"/>
    <w:rsid w:val="006C730F"/>
    <w:rsid w:val="006D33CC"/>
    <w:rsid w:val="006D519A"/>
    <w:rsid w:val="006E19FD"/>
    <w:rsid w:val="006E4321"/>
    <w:rsid w:val="006F01A3"/>
    <w:rsid w:val="006F1DE2"/>
    <w:rsid w:val="006F4FD8"/>
    <w:rsid w:val="00702B1B"/>
    <w:rsid w:val="00706174"/>
    <w:rsid w:val="0071541E"/>
    <w:rsid w:val="00721AE4"/>
    <w:rsid w:val="00722D2B"/>
    <w:rsid w:val="00723605"/>
    <w:rsid w:val="00727EC1"/>
    <w:rsid w:val="0073314F"/>
    <w:rsid w:val="00737472"/>
    <w:rsid w:val="00751963"/>
    <w:rsid w:val="00751D87"/>
    <w:rsid w:val="00751D98"/>
    <w:rsid w:val="0075409E"/>
    <w:rsid w:val="00756C97"/>
    <w:rsid w:val="00760035"/>
    <w:rsid w:val="007668A4"/>
    <w:rsid w:val="00771E20"/>
    <w:rsid w:val="00786765"/>
    <w:rsid w:val="00792F3A"/>
    <w:rsid w:val="0079381B"/>
    <w:rsid w:val="0079667F"/>
    <w:rsid w:val="007A04FC"/>
    <w:rsid w:val="007A052B"/>
    <w:rsid w:val="007A10B8"/>
    <w:rsid w:val="007A1699"/>
    <w:rsid w:val="007A2F79"/>
    <w:rsid w:val="007A69AC"/>
    <w:rsid w:val="007B05B7"/>
    <w:rsid w:val="007B0B37"/>
    <w:rsid w:val="007C3CE3"/>
    <w:rsid w:val="007C4839"/>
    <w:rsid w:val="007C7BEF"/>
    <w:rsid w:val="007D47DF"/>
    <w:rsid w:val="007D6AAE"/>
    <w:rsid w:val="007D706A"/>
    <w:rsid w:val="007E79ED"/>
    <w:rsid w:val="007F3A1E"/>
    <w:rsid w:val="007F3AC6"/>
    <w:rsid w:val="007F5C89"/>
    <w:rsid w:val="00801AD4"/>
    <w:rsid w:val="00803BE7"/>
    <w:rsid w:val="00815EB0"/>
    <w:rsid w:val="008165D1"/>
    <w:rsid w:val="00817B58"/>
    <w:rsid w:val="00823CD9"/>
    <w:rsid w:val="008242F0"/>
    <w:rsid w:val="00826E2A"/>
    <w:rsid w:val="008309D2"/>
    <w:rsid w:val="00830FB7"/>
    <w:rsid w:val="00831708"/>
    <w:rsid w:val="00832A65"/>
    <w:rsid w:val="0083451B"/>
    <w:rsid w:val="0084228C"/>
    <w:rsid w:val="00842F2B"/>
    <w:rsid w:val="0084439C"/>
    <w:rsid w:val="0084677F"/>
    <w:rsid w:val="00846E36"/>
    <w:rsid w:val="0085047B"/>
    <w:rsid w:val="00850A7F"/>
    <w:rsid w:val="008535B2"/>
    <w:rsid w:val="00854AD1"/>
    <w:rsid w:val="00861E58"/>
    <w:rsid w:val="0086389B"/>
    <w:rsid w:val="00863F5C"/>
    <w:rsid w:val="00883F97"/>
    <w:rsid w:val="008915EF"/>
    <w:rsid w:val="008A71BF"/>
    <w:rsid w:val="008A71D4"/>
    <w:rsid w:val="008B303A"/>
    <w:rsid w:val="008B3E94"/>
    <w:rsid w:val="008B7634"/>
    <w:rsid w:val="008C7284"/>
    <w:rsid w:val="008D08D2"/>
    <w:rsid w:val="008E04DA"/>
    <w:rsid w:val="008E4A68"/>
    <w:rsid w:val="008E5539"/>
    <w:rsid w:val="008E625F"/>
    <w:rsid w:val="008E626D"/>
    <w:rsid w:val="008F0A77"/>
    <w:rsid w:val="008F69A8"/>
    <w:rsid w:val="008F6DBB"/>
    <w:rsid w:val="0090238F"/>
    <w:rsid w:val="009060DD"/>
    <w:rsid w:val="00911377"/>
    <w:rsid w:val="00912DC0"/>
    <w:rsid w:val="00912EFF"/>
    <w:rsid w:val="009177AF"/>
    <w:rsid w:val="00917DD0"/>
    <w:rsid w:val="00920A8C"/>
    <w:rsid w:val="0092296D"/>
    <w:rsid w:val="00932D70"/>
    <w:rsid w:val="00937013"/>
    <w:rsid w:val="00937904"/>
    <w:rsid w:val="00944806"/>
    <w:rsid w:val="00947F12"/>
    <w:rsid w:val="00950064"/>
    <w:rsid w:val="00955F6A"/>
    <w:rsid w:val="00957470"/>
    <w:rsid w:val="00971FD9"/>
    <w:rsid w:val="00974BF2"/>
    <w:rsid w:val="0098060D"/>
    <w:rsid w:val="0099601B"/>
    <w:rsid w:val="009A2324"/>
    <w:rsid w:val="009A3416"/>
    <w:rsid w:val="009B20B2"/>
    <w:rsid w:val="009B4D6A"/>
    <w:rsid w:val="009B639E"/>
    <w:rsid w:val="009D5CBE"/>
    <w:rsid w:val="009D61FC"/>
    <w:rsid w:val="009F214A"/>
    <w:rsid w:val="009F5052"/>
    <w:rsid w:val="009F61A0"/>
    <w:rsid w:val="009F7860"/>
    <w:rsid w:val="00A07FCA"/>
    <w:rsid w:val="00A10045"/>
    <w:rsid w:val="00A12170"/>
    <w:rsid w:val="00A12225"/>
    <w:rsid w:val="00A140BB"/>
    <w:rsid w:val="00A15570"/>
    <w:rsid w:val="00A21C02"/>
    <w:rsid w:val="00A23F14"/>
    <w:rsid w:val="00A26301"/>
    <w:rsid w:val="00A5035E"/>
    <w:rsid w:val="00A5151C"/>
    <w:rsid w:val="00A52A16"/>
    <w:rsid w:val="00A57636"/>
    <w:rsid w:val="00A7139E"/>
    <w:rsid w:val="00A71E66"/>
    <w:rsid w:val="00A74AE6"/>
    <w:rsid w:val="00A81A7A"/>
    <w:rsid w:val="00A85EAE"/>
    <w:rsid w:val="00A93A98"/>
    <w:rsid w:val="00AA0FED"/>
    <w:rsid w:val="00AA2B02"/>
    <w:rsid w:val="00AA6EBB"/>
    <w:rsid w:val="00AB1D95"/>
    <w:rsid w:val="00AB6525"/>
    <w:rsid w:val="00AB6707"/>
    <w:rsid w:val="00AC564A"/>
    <w:rsid w:val="00AD6D98"/>
    <w:rsid w:val="00AD731B"/>
    <w:rsid w:val="00AD78DC"/>
    <w:rsid w:val="00AE20C0"/>
    <w:rsid w:val="00AE588B"/>
    <w:rsid w:val="00AE5910"/>
    <w:rsid w:val="00AF1C3E"/>
    <w:rsid w:val="00B02438"/>
    <w:rsid w:val="00B02A72"/>
    <w:rsid w:val="00B03A1B"/>
    <w:rsid w:val="00B139B8"/>
    <w:rsid w:val="00B141CE"/>
    <w:rsid w:val="00B145AE"/>
    <w:rsid w:val="00B222C0"/>
    <w:rsid w:val="00B23E0F"/>
    <w:rsid w:val="00B30771"/>
    <w:rsid w:val="00B34794"/>
    <w:rsid w:val="00B34A72"/>
    <w:rsid w:val="00B40268"/>
    <w:rsid w:val="00B439E6"/>
    <w:rsid w:val="00B457D7"/>
    <w:rsid w:val="00B5300D"/>
    <w:rsid w:val="00B54697"/>
    <w:rsid w:val="00B548A7"/>
    <w:rsid w:val="00B60957"/>
    <w:rsid w:val="00B64836"/>
    <w:rsid w:val="00B66925"/>
    <w:rsid w:val="00B6696D"/>
    <w:rsid w:val="00B719A2"/>
    <w:rsid w:val="00B75712"/>
    <w:rsid w:val="00B86BEE"/>
    <w:rsid w:val="00B90EC7"/>
    <w:rsid w:val="00BA0937"/>
    <w:rsid w:val="00BB0579"/>
    <w:rsid w:val="00BB3118"/>
    <w:rsid w:val="00BB4DA7"/>
    <w:rsid w:val="00BB6020"/>
    <w:rsid w:val="00BB727D"/>
    <w:rsid w:val="00BC0FDF"/>
    <w:rsid w:val="00BC72F8"/>
    <w:rsid w:val="00BD008B"/>
    <w:rsid w:val="00BD15D2"/>
    <w:rsid w:val="00BD233F"/>
    <w:rsid w:val="00BD3DFF"/>
    <w:rsid w:val="00BE437D"/>
    <w:rsid w:val="00BE6B41"/>
    <w:rsid w:val="00BF364D"/>
    <w:rsid w:val="00BF5354"/>
    <w:rsid w:val="00BF59C5"/>
    <w:rsid w:val="00C10BD5"/>
    <w:rsid w:val="00C110D9"/>
    <w:rsid w:val="00C1131A"/>
    <w:rsid w:val="00C17102"/>
    <w:rsid w:val="00C23D41"/>
    <w:rsid w:val="00C3339A"/>
    <w:rsid w:val="00C35BD3"/>
    <w:rsid w:val="00C40431"/>
    <w:rsid w:val="00C4227E"/>
    <w:rsid w:val="00C51CC9"/>
    <w:rsid w:val="00C55584"/>
    <w:rsid w:val="00C646AD"/>
    <w:rsid w:val="00C65BDF"/>
    <w:rsid w:val="00C65FF1"/>
    <w:rsid w:val="00C6602D"/>
    <w:rsid w:val="00C67280"/>
    <w:rsid w:val="00C72FFA"/>
    <w:rsid w:val="00C75A4F"/>
    <w:rsid w:val="00C816EC"/>
    <w:rsid w:val="00C81AC6"/>
    <w:rsid w:val="00C914CC"/>
    <w:rsid w:val="00C93848"/>
    <w:rsid w:val="00CA1417"/>
    <w:rsid w:val="00CA786C"/>
    <w:rsid w:val="00CB488C"/>
    <w:rsid w:val="00CB6F5E"/>
    <w:rsid w:val="00CB79EC"/>
    <w:rsid w:val="00CC539E"/>
    <w:rsid w:val="00CC75B7"/>
    <w:rsid w:val="00CD2143"/>
    <w:rsid w:val="00CD2777"/>
    <w:rsid w:val="00CD7C57"/>
    <w:rsid w:val="00CE0902"/>
    <w:rsid w:val="00CE1429"/>
    <w:rsid w:val="00D00C3E"/>
    <w:rsid w:val="00D117E4"/>
    <w:rsid w:val="00D1529A"/>
    <w:rsid w:val="00D16F64"/>
    <w:rsid w:val="00D2374F"/>
    <w:rsid w:val="00D267A5"/>
    <w:rsid w:val="00D35C3D"/>
    <w:rsid w:val="00D40AE1"/>
    <w:rsid w:val="00D43F47"/>
    <w:rsid w:val="00D467A4"/>
    <w:rsid w:val="00D50ABA"/>
    <w:rsid w:val="00D51B15"/>
    <w:rsid w:val="00D51B6B"/>
    <w:rsid w:val="00D5366D"/>
    <w:rsid w:val="00D55ECA"/>
    <w:rsid w:val="00D63D33"/>
    <w:rsid w:val="00D72B0A"/>
    <w:rsid w:val="00D809D1"/>
    <w:rsid w:val="00D91BEA"/>
    <w:rsid w:val="00D94BDD"/>
    <w:rsid w:val="00DA5435"/>
    <w:rsid w:val="00DA6915"/>
    <w:rsid w:val="00DB11FD"/>
    <w:rsid w:val="00DB1AA5"/>
    <w:rsid w:val="00DC2FF4"/>
    <w:rsid w:val="00DC5025"/>
    <w:rsid w:val="00DC7E08"/>
    <w:rsid w:val="00DD52BB"/>
    <w:rsid w:val="00DD619F"/>
    <w:rsid w:val="00DD622F"/>
    <w:rsid w:val="00DE3FCE"/>
    <w:rsid w:val="00DE4889"/>
    <w:rsid w:val="00DF3153"/>
    <w:rsid w:val="00E02623"/>
    <w:rsid w:val="00E1094E"/>
    <w:rsid w:val="00E152B2"/>
    <w:rsid w:val="00E21064"/>
    <w:rsid w:val="00E2486E"/>
    <w:rsid w:val="00E25ED3"/>
    <w:rsid w:val="00E406A5"/>
    <w:rsid w:val="00E40A37"/>
    <w:rsid w:val="00E5472B"/>
    <w:rsid w:val="00E57C42"/>
    <w:rsid w:val="00E57F4D"/>
    <w:rsid w:val="00E60148"/>
    <w:rsid w:val="00E82733"/>
    <w:rsid w:val="00E91172"/>
    <w:rsid w:val="00E95A09"/>
    <w:rsid w:val="00EA0F41"/>
    <w:rsid w:val="00EA19CF"/>
    <w:rsid w:val="00EA4508"/>
    <w:rsid w:val="00EA6059"/>
    <w:rsid w:val="00EA6072"/>
    <w:rsid w:val="00EB4963"/>
    <w:rsid w:val="00EC058A"/>
    <w:rsid w:val="00EC1BB4"/>
    <w:rsid w:val="00EC3916"/>
    <w:rsid w:val="00ED0599"/>
    <w:rsid w:val="00ED1578"/>
    <w:rsid w:val="00ED58F0"/>
    <w:rsid w:val="00EF0B70"/>
    <w:rsid w:val="00EF211F"/>
    <w:rsid w:val="00EF4E9E"/>
    <w:rsid w:val="00EF5F0D"/>
    <w:rsid w:val="00F04FA2"/>
    <w:rsid w:val="00F0555C"/>
    <w:rsid w:val="00F07DE0"/>
    <w:rsid w:val="00F11E55"/>
    <w:rsid w:val="00F12246"/>
    <w:rsid w:val="00F13086"/>
    <w:rsid w:val="00F141E2"/>
    <w:rsid w:val="00F14BEE"/>
    <w:rsid w:val="00F25F0A"/>
    <w:rsid w:val="00F27A8E"/>
    <w:rsid w:val="00F36BC4"/>
    <w:rsid w:val="00F4101C"/>
    <w:rsid w:val="00F44D86"/>
    <w:rsid w:val="00F46806"/>
    <w:rsid w:val="00F50530"/>
    <w:rsid w:val="00F5293B"/>
    <w:rsid w:val="00F5763C"/>
    <w:rsid w:val="00F60312"/>
    <w:rsid w:val="00F648ED"/>
    <w:rsid w:val="00F65A45"/>
    <w:rsid w:val="00F66DC0"/>
    <w:rsid w:val="00F72B8C"/>
    <w:rsid w:val="00F72EEA"/>
    <w:rsid w:val="00F8149B"/>
    <w:rsid w:val="00F815CA"/>
    <w:rsid w:val="00F81ACA"/>
    <w:rsid w:val="00F82E8E"/>
    <w:rsid w:val="00F8386E"/>
    <w:rsid w:val="00F9355F"/>
    <w:rsid w:val="00F957FA"/>
    <w:rsid w:val="00FA3A56"/>
    <w:rsid w:val="00FB1EF7"/>
    <w:rsid w:val="00FB2942"/>
    <w:rsid w:val="00FB432D"/>
    <w:rsid w:val="00FB5C5C"/>
    <w:rsid w:val="00FC2D81"/>
    <w:rsid w:val="00FC721D"/>
    <w:rsid w:val="00FE258A"/>
    <w:rsid w:val="00FE5F42"/>
    <w:rsid w:val="00FF663A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59BF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6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A1699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rsid w:val="00EA6059"/>
    <w:rPr>
      <w:rFonts w:ascii="Arial" w:hAnsi="Arial"/>
      <w:b/>
      <w:sz w:val="24"/>
    </w:rPr>
  </w:style>
  <w:style w:type="character" w:customStyle="1" w:styleId="Heading3Char">
    <w:name w:val="Heading 3 Char"/>
    <w:link w:val="Heading3"/>
    <w:rsid w:val="00EA6059"/>
    <w:rPr>
      <w:rFonts w:ascii="Arial" w:hAnsi="Arial"/>
      <w:b/>
      <w:sz w:val="24"/>
    </w:rPr>
  </w:style>
  <w:style w:type="character" w:customStyle="1" w:styleId="Heading4Char">
    <w:name w:val="Heading 4 Char"/>
    <w:link w:val="Heading4"/>
    <w:rsid w:val="00EA6059"/>
    <w:rPr>
      <w:rFonts w:ascii="Arial" w:hAnsi="Arial"/>
      <w:b/>
      <w:sz w:val="24"/>
    </w:rPr>
  </w:style>
  <w:style w:type="paragraph" w:styleId="ListParagraph">
    <w:name w:val="List Paragraph"/>
    <w:basedOn w:val="Normal"/>
    <w:uiPriority w:val="34"/>
    <w:qFormat/>
    <w:rsid w:val="00A74AE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59BF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link w:val="Heading2Char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16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A1699"/>
    <w:rPr>
      <w:rFonts w:ascii="Tahoma" w:hAnsi="Tahoma" w:cs="Tahoma"/>
      <w:sz w:val="16"/>
      <w:szCs w:val="16"/>
    </w:rPr>
  </w:style>
  <w:style w:type="character" w:customStyle="1" w:styleId="Heading2Char">
    <w:name w:val="Heading 2 Char"/>
    <w:link w:val="Heading2"/>
    <w:rsid w:val="00EA6059"/>
    <w:rPr>
      <w:rFonts w:ascii="Arial" w:hAnsi="Arial"/>
      <w:b/>
      <w:sz w:val="24"/>
    </w:rPr>
  </w:style>
  <w:style w:type="character" w:customStyle="1" w:styleId="Heading3Char">
    <w:name w:val="Heading 3 Char"/>
    <w:link w:val="Heading3"/>
    <w:rsid w:val="00EA6059"/>
    <w:rPr>
      <w:rFonts w:ascii="Arial" w:hAnsi="Arial"/>
      <w:b/>
      <w:sz w:val="24"/>
    </w:rPr>
  </w:style>
  <w:style w:type="character" w:customStyle="1" w:styleId="Heading4Char">
    <w:name w:val="Heading 4 Char"/>
    <w:link w:val="Heading4"/>
    <w:rsid w:val="00EA6059"/>
    <w:rPr>
      <w:rFonts w:ascii="Arial" w:hAnsi="Arial"/>
      <w:b/>
      <w:sz w:val="24"/>
    </w:rPr>
  </w:style>
  <w:style w:type="paragraph" w:styleId="ListParagraph">
    <w:name w:val="List Paragraph"/>
    <w:basedOn w:val="Normal"/>
    <w:uiPriority w:val="34"/>
    <w:qFormat/>
    <w:rsid w:val="00A74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8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4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t9hv\My%20Documents\Google%20Talk%20Received%20Files\MDD%20Template%20EA3.dotx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5FDD01-C776-4934-9DFB-956BA162D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433</TotalTime>
  <Pages>29</Pages>
  <Words>2943</Words>
  <Characters>16777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19681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nzt9hv</dc:creator>
  <cp:lastModifiedBy>Byrski, Krzysztof</cp:lastModifiedBy>
  <cp:revision>69</cp:revision>
  <cp:lastPrinted>2011-03-22T08:34:00Z</cp:lastPrinted>
  <dcterms:created xsi:type="dcterms:W3CDTF">2014-10-10T15:25:00Z</dcterms:created>
  <dcterms:modified xsi:type="dcterms:W3CDTF">2018-04-20T08:02:00Z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Digital MSB</vt:lpwstr>
  </property>
  <property fmtid="{D5CDD505-2E9C-101B-9397-08002B2CF9AE}" pid="3" name="MDDRevNum">
    <vt:lpwstr>8.0</vt:lpwstr>
  </property>
  <property fmtid="{D5CDD505-2E9C-101B-9397-08002B2CF9AE}" pid="4" name="Module Layer">
    <vt:lpwstr>0</vt:lpwstr>
  </property>
  <property fmtid="{D5CDD505-2E9C-101B-9397-08002B2CF9AE}" pid="5" name="Module Name">
    <vt:lpwstr>DigMSB</vt:lpwstr>
  </property>
  <property fmtid="{D5CDD505-2E9C-101B-9397-08002B2CF9AE}" pid="6" name="Product Line">
    <vt:lpwstr>Gen II+ EPS EA3</vt:lpwstr>
  </property>
</Properties>
</file>