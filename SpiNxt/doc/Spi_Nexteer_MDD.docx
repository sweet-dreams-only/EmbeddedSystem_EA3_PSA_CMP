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03515EDD"/>
    <w:multiLevelType w:val="hybridMultilevel"/>
    <w:tmpl w:val="3B823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9F19F4"/>
    <w:multiLevelType w:val="hybridMultilevel"/>
    <w:tmpl w:val="DCFEB87A"/>
    <w:lvl w:ilvl="0" w:tplc="9DAAFFA2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D09539A"/>
    <w:multiLevelType w:val="hybridMultilevel"/>
    <w:tmpl w:val="03C26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4C436B17"/>
    <w:multiLevelType w:val="hybridMultilevel"/>
    <w:tmpl w:val="03C26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B740AB5"/>
    <w:multiLevelType w:val="hybridMultilevel"/>
    <w:tmpl w:val="03C26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6F3E2C"/>
    <w:multiLevelType w:val="hybridMultilevel"/>
    <w:tmpl w:val="9E2A1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5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530"/>
        </w:tabs>
        <w:ind w:left="153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11"/>
  </w:num>
  <w:num w:numId="10">
    <w:abstractNumId w:val="10"/>
  </w:num>
  <w:num w:numId="11">
    <w:abstractNumId w:val="15"/>
  </w:num>
  <w:num w:numId="12">
    <w:abstractNumId w:val="7"/>
  </w:num>
  <w:num w:numId="13">
    <w:abstractNumId w:val="1"/>
  </w:num>
  <w:num w:numId="14">
    <w:abstractNumId w:val="13"/>
  </w:num>
  <w:num w:numId="15">
    <w:abstractNumId w:val="4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57499"/>
    <w:rsid w:val="00012E93"/>
    <w:rsid w:val="000472DA"/>
    <w:rsid w:val="0004766F"/>
    <w:rsid w:val="00067C1A"/>
    <w:rsid w:val="00077E0A"/>
    <w:rsid w:val="000B1C07"/>
    <w:rsid w:val="000D3515"/>
    <w:rsid w:val="000D363C"/>
    <w:rsid w:val="000F5BBB"/>
    <w:rsid w:val="00102680"/>
    <w:rsid w:val="00107819"/>
    <w:rsid w:val="001179A6"/>
    <w:rsid w:val="00137700"/>
    <w:rsid w:val="001554B0"/>
    <w:rsid w:val="00166133"/>
    <w:rsid w:val="00174D3C"/>
    <w:rsid w:val="00175A67"/>
    <w:rsid w:val="00176567"/>
    <w:rsid w:val="001A574F"/>
    <w:rsid w:val="001B60DF"/>
    <w:rsid w:val="001C0302"/>
    <w:rsid w:val="001F09B2"/>
    <w:rsid w:val="001F1D7A"/>
    <w:rsid w:val="001F684F"/>
    <w:rsid w:val="00201010"/>
    <w:rsid w:val="0020722A"/>
    <w:rsid w:val="002265C2"/>
    <w:rsid w:val="002275F7"/>
    <w:rsid w:val="002500EC"/>
    <w:rsid w:val="002516DA"/>
    <w:rsid w:val="00251AC0"/>
    <w:rsid w:val="002612AB"/>
    <w:rsid w:val="00274C23"/>
    <w:rsid w:val="002C03D8"/>
    <w:rsid w:val="002D34E7"/>
    <w:rsid w:val="00315335"/>
    <w:rsid w:val="003328D4"/>
    <w:rsid w:val="003450C4"/>
    <w:rsid w:val="0036172F"/>
    <w:rsid w:val="00364F8E"/>
    <w:rsid w:val="003740BE"/>
    <w:rsid w:val="00377CC8"/>
    <w:rsid w:val="003A6B5C"/>
    <w:rsid w:val="003B6C06"/>
    <w:rsid w:val="003C4D3F"/>
    <w:rsid w:val="003E013C"/>
    <w:rsid w:val="003E3753"/>
    <w:rsid w:val="003F391F"/>
    <w:rsid w:val="003F5934"/>
    <w:rsid w:val="003F6789"/>
    <w:rsid w:val="0042727A"/>
    <w:rsid w:val="00433F11"/>
    <w:rsid w:val="004447FF"/>
    <w:rsid w:val="004456A7"/>
    <w:rsid w:val="00455257"/>
    <w:rsid w:val="004A7346"/>
    <w:rsid w:val="004A781C"/>
    <w:rsid w:val="004D0948"/>
    <w:rsid w:val="004D62FC"/>
    <w:rsid w:val="004E06EA"/>
    <w:rsid w:val="004F3659"/>
    <w:rsid w:val="004F4D6E"/>
    <w:rsid w:val="005031F5"/>
    <w:rsid w:val="00525B63"/>
    <w:rsid w:val="00564301"/>
    <w:rsid w:val="005D5FE4"/>
    <w:rsid w:val="006111CC"/>
    <w:rsid w:val="00612FEB"/>
    <w:rsid w:val="00616853"/>
    <w:rsid w:val="0062356B"/>
    <w:rsid w:val="0063360C"/>
    <w:rsid w:val="00636F3B"/>
    <w:rsid w:val="006371EE"/>
    <w:rsid w:val="00644962"/>
    <w:rsid w:val="00647933"/>
    <w:rsid w:val="006518BA"/>
    <w:rsid w:val="00653876"/>
    <w:rsid w:val="0065598F"/>
    <w:rsid w:val="00661B0C"/>
    <w:rsid w:val="00674ADF"/>
    <w:rsid w:val="00682152"/>
    <w:rsid w:val="006859D5"/>
    <w:rsid w:val="00692F50"/>
    <w:rsid w:val="00693ED1"/>
    <w:rsid w:val="006B4B05"/>
    <w:rsid w:val="006D33CC"/>
    <w:rsid w:val="006E1767"/>
    <w:rsid w:val="006E7A80"/>
    <w:rsid w:val="006F01A3"/>
    <w:rsid w:val="00700E21"/>
    <w:rsid w:val="00706174"/>
    <w:rsid w:val="00714590"/>
    <w:rsid w:val="00720D6B"/>
    <w:rsid w:val="007309D3"/>
    <w:rsid w:val="0075127D"/>
    <w:rsid w:val="00757499"/>
    <w:rsid w:val="00762D80"/>
    <w:rsid w:val="00785E34"/>
    <w:rsid w:val="0079634F"/>
    <w:rsid w:val="007A6437"/>
    <w:rsid w:val="007A69AC"/>
    <w:rsid w:val="007B4345"/>
    <w:rsid w:val="007C3A6B"/>
    <w:rsid w:val="007D604E"/>
    <w:rsid w:val="00814AD5"/>
    <w:rsid w:val="00817B8C"/>
    <w:rsid w:val="00817F61"/>
    <w:rsid w:val="00821B87"/>
    <w:rsid w:val="008228C3"/>
    <w:rsid w:val="008242F0"/>
    <w:rsid w:val="00825EC8"/>
    <w:rsid w:val="0083474D"/>
    <w:rsid w:val="008535B2"/>
    <w:rsid w:val="0085771A"/>
    <w:rsid w:val="00860561"/>
    <w:rsid w:val="0087031B"/>
    <w:rsid w:val="0089449B"/>
    <w:rsid w:val="008B3722"/>
    <w:rsid w:val="008B38F9"/>
    <w:rsid w:val="008B3E94"/>
    <w:rsid w:val="008D7012"/>
    <w:rsid w:val="008F0019"/>
    <w:rsid w:val="008F32AB"/>
    <w:rsid w:val="008F5015"/>
    <w:rsid w:val="008F59A1"/>
    <w:rsid w:val="008F6027"/>
    <w:rsid w:val="008F6DBB"/>
    <w:rsid w:val="00930E5C"/>
    <w:rsid w:val="00937013"/>
    <w:rsid w:val="009374B0"/>
    <w:rsid w:val="00950B18"/>
    <w:rsid w:val="00950D6D"/>
    <w:rsid w:val="00955934"/>
    <w:rsid w:val="00955F6A"/>
    <w:rsid w:val="00957470"/>
    <w:rsid w:val="00967387"/>
    <w:rsid w:val="009766D9"/>
    <w:rsid w:val="009B20B2"/>
    <w:rsid w:val="009B3354"/>
    <w:rsid w:val="009C17DD"/>
    <w:rsid w:val="009E34B8"/>
    <w:rsid w:val="009E37CB"/>
    <w:rsid w:val="009E394E"/>
    <w:rsid w:val="009E56D9"/>
    <w:rsid w:val="00A0491A"/>
    <w:rsid w:val="00A248A5"/>
    <w:rsid w:val="00A31085"/>
    <w:rsid w:val="00A35C9C"/>
    <w:rsid w:val="00A42E42"/>
    <w:rsid w:val="00A60C98"/>
    <w:rsid w:val="00A733BD"/>
    <w:rsid w:val="00A8022E"/>
    <w:rsid w:val="00A87447"/>
    <w:rsid w:val="00A920A4"/>
    <w:rsid w:val="00AA1091"/>
    <w:rsid w:val="00AA29D9"/>
    <w:rsid w:val="00AB6993"/>
    <w:rsid w:val="00AD5F1C"/>
    <w:rsid w:val="00AD6E57"/>
    <w:rsid w:val="00AD731B"/>
    <w:rsid w:val="00B00609"/>
    <w:rsid w:val="00B2440D"/>
    <w:rsid w:val="00B54697"/>
    <w:rsid w:val="00B96B28"/>
    <w:rsid w:val="00BA237A"/>
    <w:rsid w:val="00BB2EBB"/>
    <w:rsid w:val="00BD008B"/>
    <w:rsid w:val="00BD1169"/>
    <w:rsid w:val="00BD15D2"/>
    <w:rsid w:val="00BD3DFF"/>
    <w:rsid w:val="00BE027B"/>
    <w:rsid w:val="00BE1F6C"/>
    <w:rsid w:val="00BF364D"/>
    <w:rsid w:val="00C135D2"/>
    <w:rsid w:val="00C13A51"/>
    <w:rsid w:val="00C35BD3"/>
    <w:rsid w:val="00C72FFA"/>
    <w:rsid w:val="00C9233A"/>
    <w:rsid w:val="00CA0519"/>
    <w:rsid w:val="00CA2544"/>
    <w:rsid w:val="00CB5CAA"/>
    <w:rsid w:val="00CD7A52"/>
    <w:rsid w:val="00CE794F"/>
    <w:rsid w:val="00CF19B4"/>
    <w:rsid w:val="00D06157"/>
    <w:rsid w:val="00D069DC"/>
    <w:rsid w:val="00D10491"/>
    <w:rsid w:val="00D17E64"/>
    <w:rsid w:val="00D3219C"/>
    <w:rsid w:val="00D374B2"/>
    <w:rsid w:val="00D81012"/>
    <w:rsid w:val="00D86485"/>
    <w:rsid w:val="00D90D6D"/>
    <w:rsid w:val="00D94BDD"/>
    <w:rsid w:val="00D95752"/>
    <w:rsid w:val="00D95E7D"/>
    <w:rsid w:val="00DA572F"/>
    <w:rsid w:val="00DB2D03"/>
    <w:rsid w:val="00DC3340"/>
    <w:rsid w:val="00DC7E08"/>
    <w:rsid w:val="00DD0AF9"/>
    <w:rsid w:val="00DD153B"/>
    <w:rsid w:val="00DE38DF"/>
    <w:rsid w:val="00DE4889"/>
    <w:rsid w:val="00DF07CC"/>
    <w:rsid w:val="00E03878"/>
    <w:rsid w:val="00E23D40"/>
    <w:rsid w:val="00E431B3"/>
    <w:rsid w:val="00E44AA9"/>
    <w:rsid w:val="00E5472B"/>
    <w:rsid w:val="00E54AC6"/>
    <w:rsid w:val="00E55D31"/>
    <w:rsid w:val="00E573F0"/>
    <w:rsid w:val="00E57C42"/>
    <w:rsid w:val="00E60001"/>
    <w:rsid w:val="00E6178B"/>
    <w:rsid w:val="00E6272C"/>
    <w:rsid w:val="00E70F1A"/>
    <w:rsid w:val="00E75176"/>
    <w:rsid w:val="00E834A5"/>
    <w:rsid w:val="00E84449"/>
    <w:rsid w:val="00E8749A"/>
    <w:rsid w:val="00EA794F"/>
    <w:rsid w:val="00EC3ED9"/>
    <w:rsid w:val="00EC5E57"/>
    <w:rsid w:val="00ED193D"/>
    <w:rsid w:val="00EE31A1"/>
    <w:rsid w:val="00EE5E0C"/>
    <w:rsid w:val="00EE68A5"/>
    <w:rsid w:val="00F06E56"/>
    <w:rsid w:val="00F17032"/>
    <w:rsid w:val="00F263B2"/>
    <w:rsid w:val="00F2795A"/>
    <w:rsid w:val="00F352D4"/>
    <w:rsid w:val="00F60064"/>
    <w:rsid w:val="00F648ED"/>
    <w:rsid w:val="00F67BF2"/>
    <w:rsid w:val="00F726A3"/>
    <w:rsid w:val="00F82E8E"/>
    <w:rsid w:val="00F957FA"/>
    <w:rsid w:val="00FA5A1E"/>
    <w:rsid w:val="00FB1614"/>
    <w:rsid w:val="00FB2942"/>
    <w:rsid w:val="00FB432D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tabs>
        <w:tab w:val="clear" w:pos="1530"/>
        <w:tab w:val="num" w:pos="720"/>
      </w:tabs>
      <w:spacing w:before="120" w:after="0"/>
      <w:ind w:left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ListParagraph">
    <w:name w:val="List Paragraph"/>
    <w:basedOn w:val="Normal"/>
    <w:uiPriority w:val="34"/>
    <w:qFormat/>
    <w:rsid w:val="00D90D6D"/>
    <w:pPr>
      <w:ind w:left="720"/>
      <w:contextualSpacing/>
    </w:pPr>
  </w:style>
  <w:style w:type="character" w:styleId="Hyperlink">
    <w:name w:val="Hyperlink"/>
    <w:basedOn w:val="DefaultParagraphFont"/>
    <w:rsid w:val="00D069D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179A6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598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xz0btk\LOCALS~1\Temp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7B2228-D049-4F9D-AB10-4AA90A62A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2748</TotalTime>
  <Pages>42</Pages>
  <Words>4137</Words>
  <Characters>23582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27664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Jeremy Warmbier</dc:creator>
  <cp:keywords/>
  <dc:description/>
  <cp:lastModifiedBy>Creager, Kathleen</cp:lastModifiedBy>
  <cp:revision>110</cp:revision>
  <cp:lastPrinted>2011-03-21T13:34:00Z</cp:lastPrinted>
  <dcterms:created xsi:type="dcterms:W3CDTF">2012-03-08T18:42:00Z</dcterms:created>
  <dcterms:modified xsi:type="dcterms:W3CDTF">2014-04-07T15:57:00Z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Spi Driver</vt:lpwstr>
  </property>
  <property fmtid="{D5CDD505-2E9C-101B-9397-08002B2CF9AE}" pid="3" name="MDDRevNum">
    <vt:lpwstr>4</vt:lpwstr>
  </property>
  <property fmtid="{D5CDD505-2E9C-101B-9397-08002B2CF9AE}" pid="4" name="Module Layer">
    <vt:lpwstr>0</vt:lpwstr>
  </property>
  <property fmtid="{D5CDD505-2E9C-101B-9397-08002B2CF9AE}" pid="5" name="Module Name">
    <vt:lpwstr>SpiNxt</vt:lpwstr>
  </property>
  <property fmtid="{D5CDD505-2E9C-101B-9397-08002B2CF9AE}" pid="6" name="Product Line">
    <vt:lpwstr>Gen II+ EPS EA3</vt:lpwstr>
  </property>
</Properties>
</file>