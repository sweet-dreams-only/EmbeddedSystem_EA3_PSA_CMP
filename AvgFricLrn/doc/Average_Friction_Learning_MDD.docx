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F588D"/>
    <w:rsid w:val="000132C3"/>
    <w:rsid w:val="000142B8"/>
    <w:rsid w:val="00014B76"/>
    <w:rsid w:val="00016D10"/>
    <w:rsid w:val="000424C2"/>
    <w:rsid w:val="00045CE4"/>
    <w:rsid w:val="000631A7"/>
    <w:rsid w:val="00065179"/>
    <w:rsid w:val="00076ACB"/>
    <w:rsid w:val="00081BDF"/>
    <w:rsid w:val="000829E1"/>
    <w:rsid w:val="0009154A"/>
    <w:rsid w:val="00091FDC"/>
    <w:rsid w:val="0009424E"/>
    <w:rsid w:val="000B6B43"/>
    <w:rsid w:val="000C3744"/>
    <w:rsid w:val="000D0443"/>
    <w:rsid w:val="000D5480"/>
    <w:rsid w:val="00102B8D"/>
    <w:rsid w:val="00107819"/>
    <w:rsid w:val="00112F66"/>
    <w:rsid w:val="00121CA3"/>
    <w:rsid w:val="0013504B"/>
    <w:rsid w:val="001430A8"/>
    <w:rsid w:val="0014405E"/>
    <w:rsid w:val="00145D66"/>
    <w:rsid w:val="001638C9"/>
    <w:rsid w:val="00183AF9"/>
    <w:rsid w:val="001864EF"/>
    <w:rsid w:val="001A318D"/>
    <w:rsid w:val="001A330A"/>
    <w:rsid w:val="001A574F"/>
    <w:rsid w:val="001B60DF"/>
    <w:rsid w:val="001C1D1C"/>
    <w:rsid w:val="001C3C63"/>
    <w:rsid w:val="001D1EC9"/>
    <w:rsid w:val="001F09B2"/>
    <w:rsid w:val="001F4593"/>
    <w:rsid w:val="0020722A"/>
    <w:rsid w:val="00217F41"/>
    <w:rsid w:val="00237B65"/>
    <w:rsid w:val="0024473C"/>
    <w:rsid w:val="00251AC0"/>
    <w:rsid w:val="00256F88"/>
    <w:rsid w:val="002659F3"/>
    <w:rsid w:val="00277F3A"/>
    <w:rsid w:val="002833B7"/>
    <w:rsid w:val="002975D8"/>
    <w:rsid w:val="002B6E7B"/>
    <w:rsid w:val="002C03D8"/>
    <w:rsid w:val="002C0A2B"/>
    <w:rsid w:val="002C5909"/>
    <w:rsid w:val="002D1F7E"/>
    <w:rsid w:val="002D34B6"/>
    <w:rsid w:val="002F4D41"/>
    <w:rsid w:val="00315335"/>
    <w:rsid w:val="00315BDB"/>
    <w:rsid w:val="003350A3"/>
    <w:rsid w:val="003372CA"/>
    <w:rsid w:val="00361D8E"/>
    <w:rsid w:val="00362A3A"/>
    <w:rsid w:val="00363C55"/>
    <w:rsid w:val="00364684"/>
    <w:rsid w:val="003756CA"/>
    <w:rsid w:val="003828D2"/>
    <w:rsid w:val="00391DA3"/>
    <w:rsid w:val="003960A6"/>
    <w:rsid w:val="003A265F"/>
    <w:rsid w:val="003A4EDC"/>
    <w:rsid w:val="003A6EEA"/>
    <w:rsid w:val="003A6F47"/>
    <w:rsid w:val="003B71D0"/>
    <w:rsid w:val="003C3A64"/>
    <w:rsid w:val="003C4D3F"/>
    <w:rsid w:val="003C679A"/>
    <w:rsid w:val="003C785A"/>
    <w:rsid w:val="003D46A5"/>
    <w:rsid w:val="003D4C3A"/>
    <w:rsid w:val="003E0E20"/>
    <w:rsid w:val="003E3600"/>
    <w:rsid w:val="003F4F3A"/>
    <w:rsid w:val="00400042"/>
    <w:rsid w:val="00405B43"/>
    <w:rsid w:val="00413ECB"/>
    <w:rsid w:val="0042114A"/>
    <w:rsid w:val="00433F0D"/>
    <w:rsid w:val="00434544"/>
    <w:rsid w:val="00436ECD"/>
    <w:rsid w:val="00445769"/>
    <w:rsid w:val="00454C2B"/>
    <w:rsid w:val="00461601"/>
    <w:rsid w:val="00465FE1"/>
    <w:rsid w:val="00481B61"/>
    <w:rsid w:val="00494C3A"/>
    <w:rsid w:val="004952AA"/>
    <w:rsid w:val="004A0A55"/>
    <w:rsid w:val="004A781C"/>
    <w:rsid w:val="004C08D9"/>
    <w:rsid w:val="004C4310"/>
    <w:rsid w:val="004D44FC"/>
    <w:rsid w:val="004D746F"/>
    <w:rsid w:val="004E5652"/>
    <w:rsid w:val="004F1084"/>
    <w:rsid w:val="004F5209"/>
    <w:rsid w:val="0050028E"/>
    <w:rsid w:val="005104C3"/>
    <w:rsid w:val="00536BFB"/>
    <w:rsid w:val="00544BAF"/>
    <w:rsid w:val="00562641"/>
    <w:rsid w:val="005660DC"/>
    <w:rsid w:val="005827B7"/>
    <w:rsid w:val="005B58AE"/>
    <w:rsid w:val="005C3CE2"/>
    <w:rsid w:val="005D5FE4"/>
    <w:rsid w:val="005E1C62"/>
    <w:rsid w:val="005F3C97"/>
    <w:rsid w:val="005F3CA8"/>
    <w:rsid w:val="005F4A2F"/>
    <w:rsid w:val="005F6310"/>
    <w:rsid w:val="0060261F"/>
    <w:rsid w:val="00607425"/>
    <w:rsid w:val="006164E2"/>
    <w:rsid w:val="00616853"/>
    <w:rsid w:val="006170B2"/>
    <w:rsid w:val="00627D2B"/>
    <w:rsid w:val="00630EC7"/>
    <w:rsid w:val="00636B51"/>
    <w:rsid w:val="00654D5E"/>
    <w:rsid w:val="006742F6"/>
    <w:rsid w:val="00674ADF"/>
    <w:rsid w:val="00682FA6"/>
    <w:rsid w:val="00684134"/>
    <w:rsid w:val="00685BBF"/>
    <w:rsid w:val="006A611C"/>
    <w:rsid w:val="006A6967"/>
    <w:rsid w:val="006B780F"/>
    <w:rsid w:val="006B7B7A"/>
    <w:rsid w:val="006D23C5"/>
    <w:rsid w:val="006D33CC"/>
    <w:rsid w:val="006D69C1"/>
    <w:rsid w:val="006E55A0"/>
    <w:rsid w:val="006F01A3"/>
    <w:rsid w:val="006F69D2"/>
    <w:rsid w:val="00701FC5"/>
    <w:rsid w:val="00706174"/>
    <w:rsid w:val="00722E4F"/>
    <w:rsid w:val="00733F3A"/>
    <w:rsid w:val="007408C9"/>
    <w:rsid w:val="00746835"/>
    <w:rsid w:val="00746DC0"/>
    <w:rsid w:val="00757E18"/>
    <w:rsid w:val="00765EE7"/>
    <w:rsid w:val="0078240E"/>
    <w:rsid w:val="00787759"/>
    <w:rsid w:val="00790933"/>
    <w:rsid w:val="007A69AC"/>
    <w:rsid w:val="007B48C8"/>
    <w:rsid w:val="007C31C4"/>
    <w:rsid w:val="007D2337"/>
    <w:rsid w:val="007D5DD9"/>
    <w:rsid w:val="0081027B"/>
    <w:rsid w:val="00821152"/>
    <w:rsid w:val="008242F0"/>
    <w:rsid w:val="00845C95"/>
    <w:rsid w:val="008535B2"/>
    <w:rsid w:val="0087403A"/>
    <w:rsid w:val="008858AB"/>
    <w:rsid w:val="00886AFC"/>
    <w:rsid w:val="008A1E02"/>
    <w:rsid w:val="008B07DF"/>
    <w:rsid w:val="008B3E94"/>
    <w:rsid w:val="008B4025"/>
    <w:rsid w:val="008B779E"/>
    <w:rsid w:val="008C32BE"/>
    <w:rsid w:val="008C53DA"/>
    <w:rsid w:val="008D3D20"/>
    <w:rsid w:val="008E13D2"/>
    <w:rsid w:val="008F55CC"/>
    <w:rsid w:val="008F6DBB"/>
    <w:rsid w:val="00913416"/>
    <w:rsid w:val="00937013"/>
    <w:rsid w:val="009412B3"/>
    <w:rsid w:val="00952A4E"/>
    <w:rsid w:val="00955F6A"/>
    <w:rsid w:val="00957470"/>
    <w:rsid w:val="00961AF9"/>
    <w:rsid w:val="009719AB"/>
    <w:rsid w:val="00973F0F"/>
    <w:rsid w:val="009742E3"/>
    <w:rsid w:val="00974B56"/>
    <w:rsid w:val="009824B9"/>
    <w:rsid w:val="00990A62"/>
    <w:rsid w:val="009948B5"/>
    <w:rsid w:val="009970C0"/>
    <w:rsid w:val="009A0114"/>
    <w:rsid w:val="009A2001"/>
    <w:rsid w:val="009A3A5E"/>
    <w:rsid w:val="009B20B2"/>
    <w:rsid w:val="009B7CF6"/>
    <w:rsid w:val="009C4475"/>
    <w:rsid w:val="009E6514"/>
    <w:rsid w:val="009F2C31"/>
    <w:rsid w:val="00A11C51"/>
    <w:rsid w:val="00A11D58"/>
    <w:rsid w:val="00A12BC2"/>
    <w:rsid w:val="00A12C2C"/>
    <w:rsid w:val="00A16A71"/>
    <w:rsid w:val="00A46EA6"/>
    <w:rsid w:val="00A54F58"/>
    <w:rsid w:val="00A63FF7"/>
    <w:rsid w:val="00A76C9B"/>
    <w:rsid w:val="00A8010A"/>
    <w:rsid w:val="00A8289F"/>
    <w:rsid w:val="00A86B35"/>
    <w:rsid w:val="00A90016"/>
    <w:rsid w:val="00AA1B7D"/>
    <w:rsid w:val="00AA2447"/>
    <w:rsid w:val="00AB46D2"/>
    <w:rsid w:val="00AD2F4E"/>
    <w:rsid w:val="00AD504E"/>
    <w:rsid w:val="00AD731B"/>
    <w:rsid w:val="00AD79CE"/>
    <w:rsid w:val="00AE40A0"/>
    <w:rsid w:val="00AF231B"/>
    <w:rsid w:val="00B32D6A"/>
    <w:rsid w:val="00B44E7B"/>
    <w:rsid w:val="00B54697"/>
    <w:rsid w:val="00B64547"/>
    <w:rsid w:val="00B87884"/>
    <w:rsid w:val="00B950D3"/>
    <w:rsid w:val="00BA550F"/>
    <w:rsid w:val="00BB506E"/>
    <w:rsid w:val="00BD008B"/>
    <w:rsid w:val="00BD15D2"/>
    <w:rsid w:val="00BD3DFF"/>
    <w:rsid w:val="00BD50C3"/>
    <w:rsid w:val="00BE35A5"/>
    <w:rsid w:val="00BE62D5"/>
    <w:rsid w:val="00BF364D"/>
    <w:rsid w:val="00BF5C7F"/>
    <w:rsid w:val="00C22C01"/>
    <w:rsid w:val="00C30FFF"/>
    <w:rsid w:val="00C33EA7"/>
    <w:rsid w:val="00C35BD3"/>
    <w:rsid w:val="00C51107"/>
    <w:rsid w:val="00C70A10"/>
    <w:rsid w:val="00C72FFA"/>
    <w:rsid w:val="00C76447"/>
    <w:rsid w:val="00C7650C"/>
    <w:rsid w:val="00C775ED"/>
    <w:rsid w:val="00C864DE"/>
    <w:rsid w:val="00CA12AE"/>
    <w:rsid w:val="00CA491C"/>
    <w:rsid w:val="00CA658E"/>
    <w:rsid w:val="00CD236F"/>
    <w:rsid w:val="00CD3DA1"/>
    <w:rsid w:val="00CD4396"/>
    <w:rsid w:val="00CD6F9F"/>
    <w:rsid w:val="00D00E19"/>
    <w:rsid w:val="00D17775"/>
    <w:rsid w:val="00D2259C"/>
    <w:rsid w:val="00D322ED"/>
    <w:rsid w:val="00D32D2D"/>
    <w:rsid w:val="00D40C78"/>
    <w:rsid w:val="00D52740"/>
    <w:rsid w:val="00D53FDC"/>
    <w:rsid w:val="00D62C06"/>
    <w:rsid w:val="00D94BDD"/>
    <w:rsid w:val="00DA2D27"/>
    <w:rsid w:val="00DA56F5"/>
    <w:rsid w:val="00DB58F8"/>
    <w:rsid w:val="00DC7E08"/>
    <w:rsid w:val="00DD52F4"/>
    <w:rsid w:val="00DD5BB9"/>
    <w:rsid w:val="00DE4889"/>
    <w:rsid w:val="00DE5B38"/>
    <w:rsid w:val="00DF588D"/>
    <w:rsid w:val="00DF6F58"/>
    <w:rsid w:val="00E043F3"/>
    <w:rsid w:val="00E2113C"/>
    <w:rsid w:val="00E2289A"/>
    <w:rsid w:val="00E32B11"/>
    <w:rsid w:val="00E3474A"/>
    <w:rsid w:val="00E52F8F"/>
    <w:rsid w:val="00E5472B"/>
    <w:rsid w:val="00E57C42"/>
    <w:rsid w:val="00E661C6"/>
    <w:rsid w:val="00E6622E"/>
    <w:rsid w:val="00E71E21"/>
    <w:rsid w:val="00E73D2B"/>
    <w:rsid w:val="00E832E4"/>
    <w:rsid w:val="00EA0037"/>
    <w:rsid w:val="00EA09E5"/>
    <w:rsid w:val="00EB32AF"/>
    <w:rsid w:val="00EC00AD"/>
    <w:rsid w:val="00EC2B8F"/>
    <w:rsid w:val="00ED45AC"/>
    <w:rsid w:val="00EE048B"/>
    <w:rsid w:val="00EE3CAC"/>
    <w:rsid w:val="00EE5551"/>
    <w:rsid w:val="00EF49C7"/>
    <w:rsid w:val="00EF4E9E"/>
    <w:rsid w:val="00EF55D1"/>
    <w:rsid w:val="00F141E2"/>
    <w:rsid w:val="00F21E72"/>
    <w:rsid w:val="00F250D0"/>
    <w:rsid w:val="00F26264"/>
    <w:rsid w:val="00F31142"/>
    <w:rsid w:val="00F44D00"/>
    <w:rsid w:val="00F475E1"/>
    <w:rsid w:val="00F56C14"/>
    <w:rsid w:val="00F639EA"/>
    <w:rsid w:val="00F648ED"/>
    <w:rsid w:val="00F8031A"/>
    <w:rsid w:val="00F82E8E"/>
    <w:rsid w:val="00F957FA"/>
    <w:rsid w:val="00FB2942"/>
    <w:rsid w:val="00FB432D"/>
    <w:rsid w:val="00FD67E5"/>
    <w:rsid w:val="00FD772B"/>
    <w:rsid w:val="00FE6DDA"/>
    <w:rsid w:val="00FF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23C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3C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0132C3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0132C3"/>
    <w:rPr>
      <w:rFonts w:ascii="Arial" w:hAnsi="Arial"/>
      <w:b/>
      <w:sz w:val="24"/>
    </w:rPr>
  </w:style>
  <w:style w:type="character" w:customStyle="1" w:styleId="apple-converted-space">
    <w:name w:val="apple-converted-space"/>
    <w:basedOn w:val="DefaultParagraphFont"/>
    <w:rsid w:val="00A86B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5EB802-2DAD-4000-8194-15BB35991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4312</TotalTime>
  <Pages>48</Pages>
  <Words>2918</Words>
  <Characters>16636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19515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keywords/>
  <dc:description/>
  <cp:lastModifiedBy>Thundathil, Jayakrishnan</cp:lastModifiedBy>
  <cp:revision>53</cp:revision>
  <cp:lastPrinted>2011-03-21T13:34:00Z</cp:lastPrinted>
  <dcterms:created xsi:type="dcterms:W3CDTF">2013-01-24T21:57:00Z</dcterms:created>
  <dcterms:modified xsi:type="dcterms:W3CDTF">2016-02-25T19:27:00Z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Average Friction Learning</vt:lpwstr>
  </property>
  <property fmtid="{D5CDD505-2E9C-101B-9397-08002B2CF9AE}" pid="3" name="MDDRevNum">
    <vt:lpwstr>5.0</vt:lpwstr>
  </property>
  <property fmtid="{D5CDD505-2E9C-101B-9397-08002B2CF9AE}" pid="4" name="Module Layer">
    <vt:lpwstr>0</vt:lpwstr>
  </property>
  <property fmtid="{D5CDD505-2E9C-101B-9397-08002B2CF9AE}" pid="5" name="Module Name">
    <vt:lpwstr>AvgFricLrn</vt:lpwstr>
  </property>
  <property fmtid="{D5CDD505-2E9C-101B-9397-08002B2CF9AE}" pid="6" name="Product Line">
    <vt:lpwstr>Gen II+ EPS EA3</vt:lpwstr>
  </property>
</Properties>
</file>