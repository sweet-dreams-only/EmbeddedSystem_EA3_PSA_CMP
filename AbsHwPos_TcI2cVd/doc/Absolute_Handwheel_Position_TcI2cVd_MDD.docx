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 w15:restartNumberingAfterBreak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rishna Anne">
    <w15:presenceInfo w15:providerId="AD" w15:userId="S-1-5-21-1993528211-2586143117-3253031534-29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4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C0"/>
    <w:rsid w:val="000026DD"/>
    <w:rsid w:val="000056A7"/>
    <w:rsid w:val="00014168"/>
    <w:rsid w:val="000235EA"/>
    <w:rsid w:val="000273BE"/>
    <w:rsid w:val="000347B9"/>
    <w:rsid w:val="00040135"/>
    <w:rsid w:val="000442DD"/>
    <w:rsid w:val="0004729D"/>
    <w:rsid w:val="000720E3"/>
    <w:rsid w:val="00075E4D"/>
    <w:rsid w:val="00096B49"/>
    <w:rsid w:val="000A63F4"/>
    <w:rsid w:val="000D3390"/>
    <w:rsid w:val="000D5D8A"/>
    <w:rsid w:val="000D6DBC"/>
    <w:rsid w:val="000E6356"/>
    <w:rsid w:val="000F6F09"/>
    <w:rsid w:val="00107819"/>
    <w:rsid w:val="0012182B"/>
    <w:rsid w:val="0012622B"/>
    <w:rsid w:val="0013328A"/>
    <w:rsid w:val="001830CB"/>
    <w:rsid w:val="001907E7"/>
    <w:rsid w:val="001A0306"/>
    <w:rsid w:val="001A0847"/>
    <w:rsid w:val="001A2358"/>
    <w:rsid w:val="001A574F"/>
    <w:rsid w:val="001A6867"/>
    <w:rsid w:val="001B60DF"/>
    <w:rsid w:val="001C0B6A"/>
    <w:rsid w:val="001C5FC5"/>
    <w:rsid w:val="001C67B5"/>
    <w:rsid w:val="001D0F41"/>
    <w:rsid w:val="001E17F8"/>
    <w:rsid w:val="001F09B2"/>
    <w:rsid w:val="0020722A"/>
    <w:rsid w:val="002279EA"/>
    <w:rsid w:val="00240DDF"/>
    <w:rsid w:val="00241224"/>
    <w:rsid w:val="00251AC0"/>
    <w:rsid w:val="00267301"/>
    <w:rsid w:val="002674E9"/>
    <w:rsid w:val="00274715"/>
    <w:rsid w:val="00276129"/>
    <w:rsid w:val="002962A1"/>
    <w:rsid w:val="002C03D8"/>
    <w:rsid w:val="002E6E0B"/>
    <w:rsid w:val="00301903"/>
    <w:rsid w:val="00315335"/>
    <w:rsid w:val="003524A3"/>
    <w:rsid w:val="00354435"/>
    <w:rsid w:val="00357308"/>
    <w:rsid w:val="00357877"/>
    <w:rsid w:val="00360ED0"/>
    <w:rsid w:val="00370C22"/>
    <w:rsid w:val="00382BDB"/>
    <w:rsid w:val="003C4D3F"/>
    <w:rsid w:val="00400A85"/>
    <w:rsid w:val="00411555"/>
    <w:rsid w:val="004208F9"/>
    <w:rsid w:val="00422F0D"/>
    <w:rsid w:val="00441FFB"/>
    <w:rsid w:val="0046151E"/>
    <w:rsid w:val="00467A36"/>
    <w:rsid w:val="004969CD"/>
    <w:rsid w:val="004A55B5"/>
    <w:rsid w:val="004A781C"/>
    <w:rsid w:val="004F2F06"/>
    <w:rsid w:val="00501005"/>
    <w:rsid w:val="00540414"/>
    <w:rsid w:val="005460BB"/>
    <w:rsid w:val="005A5A91"/>
    <w:rsid w:val="005D528A"/>
    <w:rsid w:val="005D5FE4"/>
    <w:rsid w:val="0061485E"/>
    <w:rsid w:val="006163E1"/>
    <w:rsid w:val="00616853"/>
    <w:rsid w:val="00636594"/>
    <w:rsid w:val="00636AA8"/>
    <w:rsid w:val="0064583E"/>
    <w:rsid w:val="00654685"/>
    <w:rsid w:val="00670A72"/>
    <w:rsid w:val="00674ADF"/>
    <w:rsid w:val="006934E9"/>
    <w:rsid w:val="006948EC"/>
    <w:rsid w:val="00695386"/>
    <w:rsid w:val="006A5545"/>
    <w:rsid w:val="006C1156"/>
    <w:rsid w:val="006D33CC"/>
    <w:rsid w:val="006D7F38"/>
    <w:rsid w:val="006F01A3"/>
    <w:rsid w:val="00701CC4"/>
    <w:rsid w:val="00706174"/>
    <w:rsid w:val="0073367F"/>
    <w:rsid w:val="00750508"/>
    <w:rsid w:val="00751F31"/>
    <w:rsid w:val="0075330A"/>
    <w:rsid w:val="007666E7"/>
    <w:rsid w:val="0079127B"/>
    <w:rsid w:val="007A69AC"/>
    <w:rsid w:val="007D11B2"/>
    <w:rsid w:val="007D372F"/>
    <w:rsid w:val="007E4EE6"/>
    <w:rsid w:val="00800000"/>
    <w:rsid w:val="008242F0"/>
    <w:rsid w:val="00837F7B"/>
    <w:rsid w:val="00852A34"/>
    <w:rsid w:val="008535B2"/>
    <w:rsid w:val="00871A5D"/>
    <w:rsid w:val="00884F20"/>
    <w:rsid w:val="00897630"/>
    <w:rsid w:val="008B2EEA"/>
    <w:rsid w:val="008B3E94"/>
    <w:rsid w:val="008D49FD"/>
    <w:rsid w:val="008D518D"/>
    <w:rsid w:val="008F6DBB"/>
    <w:rsid w:val="00900C04"/>
    <w:rsid w:val="009019D3"/>
    <w:rsid w:val="00926B3F"/>
    <w:rsid w:val="0093684D"/>
    <w:rsid w:val="00937013"/>
    <w:rsid w:val="00943FFD"/>
    <w:rsid w:val="00955F6A"/>
    <w:rsid w:val="00957470"/>
    <w:rsid w:val="009578C0"/>
    <w:rsid w:val="009B20B2"/>
    <w:rsid w:val="009B2D79"/>
    <w:rsid w:val="009B464F"/>
    <w:rsid w:val="009B6FCD"/>
    <w:rsid w:val="009C11FA"/>
    <w:rsid w:val="009C3E8A"/>
    <w:rsid w:val="009D40FD"/>
    <w:rsid w:val="009E1BE1"/>
    <w:rsid w:val="009E5E26"/>
    <w:rsid w:val="009F0B07"/>
    <w:rsid w:val="009F5C6F"/>
    <w:rsid w:val="00A05387"/>
    <w:rsid w:val="00A16369"/>
    <w:rsid w:val="00A206BF"/>
    <w:rsid w:val="00A22DC0"/>
    <w:rsid w:val="00A30271"/>
    <w:rsid w:val="00A36FEA"/>
    <w:rsid w:val="00A5625C"/>
    <w:rsid w:val="00A75748"/>
    <w:rsid w:val="00A870C5"/>
    <w:rsid w:val="00AC191D"/>
    <w:rsid w:val="00AC3DF8"/>
    <w:rsid w:val="00AC7A9C"/>
    <w:rsid w:val="00AD716E"/>
    <w:rsid w:val="00AD731B"/>
    <w:rsid w:val="00AD7A54"/>
    <w:rsid w:val="00AF5E68"/>
    <w:rsid w:val="00B24328"/>
    <w:rsid w:val="00B4236E"/>
    <w:rsid w:val="00B54405"/>
    <w:rsid w:val="00B54697"/>
    <w:rsid w:val="00B61464"/>
    <w:rsid w:val="00B63642"/>
    <w:rsid w:val="00B828B3"/>
    <w:rsid w:val="00BB1B4A"/>
    <w:rsid w:val="00BB40E8"/>
    <w:rsid w:val="00BC3A29"/>
    <w:rsid w:val="00BD008B"/>
    <w:rsid w:val="00BD15D2"/>
    <w:rsid w:val="00BD38D4"/>
    <w:rsid w:val="00BD3DFF"/>
    <w:rsid w:val="00BF364D"/>
    <w:rsid w:val="00C11182"/>
    <w:rsid w:val="00C14CC1"/>
    <w:rsid w:val="00C175CC"/>
    <w:rsid w:val="00C267B9"/>
    <w:rsid w:val="00C30D50"/>
    <w:rsid w:val="00C312A0"/>
    <w:rsid w:val="00C35BD3"/>
    <w:rsid w:val="00C37A25"/>
    <w:rsid w:val="00C4397D"/>
    <w:rsid w:val="00C46417"/>
    <w:rsid w:val="00C5220C"/>
    <w:rsid w:val="00C65C66"/>
    <w:rsid w:val="00C71E49"/>
    <w:rsid w:val="00C72C9B"/>
    <w:rsid w:val="00C72FFA"/>
    <w:rsid w:val="00C753A6"/>
    <w:rsid w:val="00C909A6"/>
    <w:rsid w:val="00C9752F"/>
    <w:rsid w:val="00CA77C9"/>
    <w:rsid w:val="00CD113A"/>
    <w:rsid w:val="00CD2E65"/>
    <w:rsid w:val="00CF3040"/>
    <w:rsid w:val="00D1082F"/>
    <w:rsid w:val="00D21128"/>
    <w:rsid w:val="00D379C5"/>
    <w:rsid w:val="00D42B8D"/>
    <w:rsid w:val="00D46027"/>
    <w:rsid w:val="00D56B3B"/>
    <w:rsid w:val="00D76387"/>
    <w:rsid w:val="00D80E84"/>
    <w:rsid w:val="00D94BDD"/>
    <w:rsid w:val="00DA5676"/>
    <w:rsid w:val="00DC7E08"/>
    <w:rsid w:val="00DE4889"/>
    <w:rsid w:val="00DE6007"/>
    <w:rsid w:val="00DF3A8B"/>
    <w:rsid w:val="00E35558"/>
    <w:rsid w:val="00E5472B"/>
    <w:rsid w:val="00E560D7"/>
    <w:rsid w:val="00E57C42"/>
    <w:rsid w:val="00E77AD1"/>
    <w:rsid w:val="00EC7CC2"/>
    <w:rsid w:val="00ED61F5"/>
    <w:rsid w:val="00EE651F"/>
    <w:rsid w:val="00EF1C4D"/>
    <w:rsid w:val="00F066D4"/>
    <w:rsid w:val="00F213E8"/>
    <w:rsid w:val="00F23823"/>
    <w:rsid w:val="00F26D1C"/>
    <w:rsid w:val="00F4012A"/>
    <w:rsid w:val="00F527F7"/>
    <w:rsid w:val="00F648ED"/>
    <w:rsid w:val="00F75920"/>
    <w:rsid w:val="00F826E9"/>
    <w:rsid w:val="00F82E8E"/>
    <w:rsid w:val="00F94D2F"/>
    <w:rsid w:val="00F953D0"/>
    <w:rsid w:val="00F957FA"/>
    <w:rsid w:val="00FA786F"/>
    <w:rsid w:val="00FB2942"/>
    <w:rsid w:val="00FB432D"/>
    <w:rsid w:val="00FC0F88"/>
    <w:rsid w:val="00FC4EB2"/>
    <w:rsid w:val="00FE3C32"/>
    <w:rsid w:val="00FE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552ADA0-69D6-46D1-86F4-74FC8772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54685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zdyfh\Desktop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1130</TotalTime>
  <Pages>1</Pages>
  <Words>2824</Words>
  <Characters>16098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18885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Jared Julien (kzdyfh)</dc:creator>
  <cp:lastModifiedBy>Krishna Anne</cp:lastModifiedBy>
  <cp:revision>28</cp:revision>
  <cp:lastPrinted>2011-03-21T13:34:00Z</cp:lastPrinted>
  <dcterms:created xsi:type="dcterms:W3CDTF">2014-04-17T18:08:00Z</dcterms:created>
  <dcterms:modified xsi:type="dcterms:W3CDTF">2017-01-30T21:17:00Z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Absolute Handwheel Position TcI2cVd</vt:lpwstr>
  </property>
  <property fmtid="{D5CDD505-2E9C-101B-9397-08002B2CF9AE}" pid="3" name="MDDRevNum">
    <vt:lpwstr>2</vt:lpwstr>
  </property>
  <property fmtid="{D5CDD505-2E9C-101B-9397-08002B2CF9AE}" pid="4" name="Module Layer">
    <vt:lpwstr>0</vt:lpwstr>
  </property>
  <property fmtid="{D5CDD505-2E9C-101B-9397-08002B2CF9AE}" pid="5" name="Module Name">
    <vt:lpwstr>AbsHwPos_TcI2cVd</vt:lpwstr>
  </property>
  <property fmtid="{D5CDD505-2E9C-101B-9397-08002B2CF9AE}" pid="6" name="Product Line">
    <vt:lpwstr>Gen II+ EPS EA3</vt:lpwstr>
  </property>
</Properties>
</file>