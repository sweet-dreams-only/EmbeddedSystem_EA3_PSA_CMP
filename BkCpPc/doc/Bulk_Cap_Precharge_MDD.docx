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FF7247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attachedTemplate r:id="rId1"/>
  <w:trackRevisions/>
  <w:doNotTrackFormatting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DC2"/>
    <w:rsid w:val="00002425"/>
    <w:rsid w:val="00017392"/>
    <w:rsid w:val="00031D71"/>
    <w:rsid w:val="00035EE6"/>
    <w:rsid w:val="000A0934"/>
    <w:rsid w:val="000A3AF0"/>
    <w:rsid w:val="000A5708"/>
    <w:rsid w:val="000D483E"/>
    <w:rsid w:val="000E0CA1"/>
    <w:rsid w:val="000E3816"/>
    <w:rsid w:val="000E3869"/>
    <w:rsid w:val="001054F4"/>
    <w:rsid w:val="00107819"/>
    <w:rsid w:val="00111771"/>
    <w:rsid w:val="001136E4"/>
    <w:rsid w:val="0013504B"/>
    <w:rsid w:val="00152A00"/>
    <w:rsid w:val="00164FC6"/>
    <w:rsid w:val="00167C07"/>
    <w:rsid w:val="00171E9D"/>
    <w:rsid w:val="00183AB0"/>
    <w:rsid w:val="00184F46"/>
    <w:rsid w:val="001A3872"/>
    <w:rsid w:val="001A574F"/>
    <w:rsid w:val="001B60DF"/>
    <w:rsid w:val="001C0BED"/>
    <w:rsid w:val="001F09B2"/>
    <w:rsid w:val="001F648D"/>
    <w:rsid w:val="00205472"/>
    <w:rsid w:val="0020722A"/>
    <w:rsid w:val="00230D45"/>
    <w:rsid w:val="00230E33"/>
    <w:rsid w:val="00251AC0"/>
    <w:rsid w:val="002636F8"/>
    <w:rsid w:val="00280FAD"/>
    <w:rsid w:val="002871C7"/>
    <w:rsid w:val="002C03D8"/>
    <w:rsid w:val="002F0DF8"/>
    <w:rsid w:val="003112C1"/>
    <w:rsid w:val="00315335"/>
    <w:rsid w:val="003254D4"/>
    <w:rsid w:val="00325DF3"/>
    <w:rsid w:val="00327C80"/>
    <w:rsid w:val="00337A12"/>
    <w:rsid w:val="0034695A"/>
    <w:rsid w:val="0035248E"/>
    <w:rsid w:val="00371AA6"/>
    <w:rsid w:val="003B7645"/>
    <w:rsid w:val="003B7BED"/>
    <w:rsid w:val="003C4D3F"/>
    <w:rsid w:val="003F349F"/>
    <w:rsid w:val="00434839"/>
    <w:rsid w:val="00446A28"/>
    <w:rsid w:val="004A781C"/>
    <w:rsid w:val="004B769F"/>
    <w:rsid w:val="004D1CA3"/>
    <w:rsid w:val="004D1D97"/>
    <w:rsid w:val="004D579E"/>
    <w:rsid w:val="0053307C"/>
    <w:rsid w:val="005652BB"/>
    <w:rsid w:val="0058472C"/>
    <w:rsid w:val="005B4DC8"/>
    <w:rsid w:val="005C6437"/>
    <w:rsid w:val="005D5FE4"/>
    <w:rsid w:val="005D783D"/>
    <w:rsid w:val="005E39C4"/>
    <w:rsid w:val="005E3DCB"/>
    <w:rsid w:val="005F598E"/>
    <w:rsid w:val="00616853"/>
    <w:rsid w:val="00644044"/>
    <w:rsid w:val="00656185"/>
    <w:rsid w:val="00674ADF"/>
    <w:rsid w:val="0068081B"/>
    <w:rsid w:val="00682A19"/>
    <w:rsid w:val="006A3DE1"/>
    <w:rsid w:val="006D33CC"/>
    <w:rsid w:val="006E3824"/>
    <w:rsid w:val="006E5290"/>
    <w:rsid w:val="006F01A3"/>
    <w:rsid w:val="0070217D"/>
    <w:rsid w:val="00706174"/>
    <w:rsid w:val="00712197"/>
    <w:rsid w:val="00721F17"/>
    <w:rsid w:val="00726B51"/>
    <w:rsid w:val="00753382"/>
    <w:rsid w:val="00755551"/>
    <w:rsid w:val="00755F3E"/>
    <w:rsid w:val="0076210B"/>
    <w:rsid w:val="007624AC"/>
    <w:rsid w:val="007A57E3"/>
    <w:rsid w:val="007A69AC"/>
    <w:rsid w:val="007D7A99"/>
    <w:rsid w:val="0080641C"/>
    <w:rsid w:val="008242F0"/>
    <w:rsid w:val="00852215"/>
    <w:rsid w:val="008535B2"/>
    <w:rsid w:val="0085435C"/>
    <w:rsid w:val="008A496D"/>
    <w:rsid w:val="008B1D21"/>
    <w:rsid w:val="008B3E94"/>
    <w:rsid w:val="008B4463"/>
    <w:rsid w:val="008C61DB"/>
    <w:rsid w:val="008E5B01"/>
    <w:rsid w:val="008F4706"/>
    <w:rsid w:val="008F6DBB"/>
    <w:rsid w:val="009001A4"/>
    <w:rsid w:val="0091504E"/>
    <w:rsid w:val="00924967"/>
    <w:rsid w:val="00937013"/>
    <w:rsid w:val="00941F68"/>
    <w:rsid w:val="00955F6A"/>
    <w:rsid w:val="00957470"/>
    <w:rsid w:val="009808A2"/>
    <w:rsid w:val="009B20B2"/>
    <w:rsid w:val="009C7076"/>
    <w:rsid w:val="009E126D"/>
    <w:rsid w:val="009F07BC"/>
    <w:rsid w:val="00A11F25"/>
    <w:rsid w:val="00A335DA"/>
    <w:rsid w:val="00A37DCF"/>
    <w:rsid w:val="00A43B89"/>
    <w:rsid w:val="00A52139"/>
    <w:rsid w:val="00A54708"/>
    <w:rsid w:val="00A778BA"/>
    <w:rsid w:val="00A828ED"/>
    <w:rsid w:val="00AD731B"/>
    <w:rsid w:val="00AF2796"/>
    <w:rsid w:val="00B0757B"/>
    <w:rsid w:val="00B35558"/>
    <w:rsid w:val="00B450DA"/>
    <w:rsid w:val="00B534C9"/>
    <w:rsid w:val="00B54697"/>
    <w:rsid w:val="00B7620D"/>
    <w:rsid w:val="00B76764"/>
    <w:rsid w:val="00B8012D"/>
    <w:rsid w:val="00B8118F"/>
    <w:rsid w:val="00B87EC8"/>
    <w:rsid w:val="00B96218"/>
    <w:rsid w:val="00BA3094"/>
    <w:rsid w:val="00BA5117"/>
    <w:rsid w:val="00BC1CC7"/>
    <w:rsid w:val="00BD008B"/>
    <w:rsid w:val="00BD034B"/>
    <w:rsid w:val="00BD15D2"/>
    <w:rsid w:val="00BD3DFF"/>
    <w:rsid w:val="00BD5FD6"/>
    <w:rsid w:val="00BF364D"/>
    <w:rsid w:val="00C05EDC"/>
    <w:rsid w:val="00C11DC2"/>
    <w:rsid w:val="00C1239C"/>
    <w:rsid w:val="00C35BD3"/>
    <w:rsid w:val="00C700BC"/>
    <w:rsid w:val="00C72FFA"/>
    <w:rsid w:val="00C90B7A"/>
    <w:rsid w:val="00C91168"/>
    <w:rsid w:val="00CA7394"/>
    <w:rsid w:val="00CB6F5E"/>
    <w:rsid w:val="00CC7A3B"/>
    <w:rsid w:val="00D133D4"/>
    <w:rsid w:val="00D67538"/>
    <w:rsid w:val="00D76301"/>
    <w:rsid w:val="00D775A1"/>
    <w:rsid w:val="00D82CD0"/>
    <w:rsid w:val="00D84B72"/>
    <w:rsid w:val="00D94BDD"/>
    <w:rsid w:val="00DA1788"/>
    <w:rsid w:val="00DC7E08"/>
    <w:rsid w:val="00DE4889"/>
    <w:rsid w:val="00E05758"/>
    <w:rsid w:val="00E330B2"/>
    <w:rsid w:val="00E3505C"/>
    <w:rsid w:val="00E360DA"/>
    <w:rsid w:val="00E43D3D"/>
    <w:rsid w:val="00E46B0F"/>
    <w:rsid w:val="00E47AA1"/>
    <w:rsid w:val="00E5472B"/>
    <w:rsid w:val="00E57C42"/>
    <w:rsid w:val="00E6617F"/>
    <w:rsid w:val="00E7530F"/>
    <w:rsid w:val="00E82569"/>
    <w:rsid w:val="00E84B6A"/>
    <w:rsid w:val="00E95F56"/>
    <w:rsid w:val="00E9698E"/>
    <w:rsid w:val="00EA4875"/>
    <w:rsid w:val="00EC3FD3"/>
    <w:rsid w:val="00EC61E5"/>
    <w:rsid w:val="00EE2BAF"/>
    <w:rsid w:val="00EF4E9E"/>
    <w:rsid w:val="00F01AD2"/>
    <w:rsid w:val="00F0238A"/>
    <w:rsid w:val="00F04029"/>
    <w:rsid w:val="00F059FF"/>
    <w:rsid w:val="00F05D59"/>
    <w:rsid w:val="00F06CF8"/>
    <w:rsid w:val="00F141E2"/>
    <w:rsid w:val="00F16FB1"/>
    <w:rsid w:val="00F55369"/>
    <w:rsid w:val="00F648ED"/>
    <w:rsid w:val="00F65184"/>
    <w:rsid w:val="00F7457E"/>
    <w:rsid w:val="00F82E8E"/>
    <w:rsid w:val="00F867CE"/>
    <w:rsid w:val="00F93632"/>
    <w:rsid w:val="00F957FA"/>
    <w:rsid w:val="00FB2942"/>
    <w:rsid w:val="00FB432D"/>
    <w:rsid w:val="00FB6514"/>
    <w:rsid w:val="00FE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5D5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5D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483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7624AC"/>
    <w:rPr>
      <w:rFonts w:ascii="Arial" w:hAnsi="Arial"/>
      <w:b/>
      <w:sz w:val="24"/>
    </w:rPr>
  </w:style>
  <w:style w:type="character" w:customStyle="1" w:styleId="Heading3Char">
    <w:name w:val="Heading 3 Char"/>
    <w:basedOn w:val="DefaultParagraphFont"/>
    <w:link w:val="Heading3"/>
    <w:rsid w:val="007624AC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7624AC"/>
    <w:rPr>
      <w:rFonts w:ascii="Arial" w:hAnsi="Arial"/>
      <w:b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5D5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5D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483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7624AC"/>
    <w:rPr>
      <w:rFonts w:ascii="Arial" w:hAnsi="Arial"/>
      <w:b/>
      <w:sz w:val="24"/>
    </w:rPr>
  </w:style>
  <w:style w:type="character" w:customStyle="1" w:styleId="Heading3Char">
    <w:name w:val="Heading 3 Char"/>
    <w:basedOn w:val="DefaultParagraphFont"/>
    <w:link w:val="Heading3"/>
    <w:rsid w:val="007624AC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7624AC"/>
    <w:rPr>
      <w:rFonts w:ascii="Arial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19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x5jd\My%20Documents\Templates\MDD%20Template%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258</TotalTime>
  <Pages>33</Pages>
  <Words>1826</Words>
  <Characters>10413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12215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lastModifiedBy>Kaur, Lovepreet</cp:lastModifiedBy>
  <cp:revision>17</cp:revision>
  <cp:lastPrinted>2011-03-21T13:34:00Z</cp:lastPrinted>
  <dcterms:created xsi:type="dcterms:W3CDTF">2014-03-19T14:41:00Z</dcterms:created>
  <dcterms:modified xsi:type="dcterms:W3CDTF">2014-03-24T13:39:00Z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Bulk Capacitor Precharge and Power Disconnect</vt:lpwstr>
  </property>
  <property fmtid="{D5CDD505-2E9C-101B-9397-08002B2CF9AE}" pid="3" name="MDDRevNum">
    <vt:lpwstr>5.0</vt:lpwstr>
  </property>
  <property fmtid="{D5CDD505-2E9C-101B-9397-08002B2CF9AE}" pid="4" name="Module Layer">
    <vt:lpwstr>0</vt:lpwstr>
  </property>
  <property fmtid="{D5CDD505-2E9C-101B-9397-08002B2CF9AE}" pid="5" name="Module Name">
    <vt:lpwstr>BkCpPc</vt:lpwstr>
  </property>
  <property fmtid="{D5CDD505-2E9C-101B-9397-08002B2CF9AE}" pid="6" name="Product Line">
    <vt:lpwstr>Gen II+ EPS EA3</vt:lpwstr>
  </property>
</Properties>
</file>