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731"/>
    <w:rsid w:val="00003AB1"/>
    <w:rsid w:val="000311B2"/>
    <w:rsid w:val="00033A99"/>
    <w:rsid w:val="00042A52"/>
    <w:rsid w:val="000523AA"/>
    <w:rsid w:val="00072DA1"/>
    <w:rsid w:val="00076FC3"/>
    <w:rsid w:val="000873B0"/>
    <w:rsid w:val="000A0A92"/>
    <w:rsid w:val="000D19C6"/>
    <w:rsid w:val="000D7B6C"/>
    <w:rsid w:val="000E23F2"/>
    <w:rsid w:val="000E495E"/>
    <w:rsid w:val="000F765C"/>
    <w:rsid w:val="00107407"/>
    <w:rsid w:val="00107819"/>
    <w:rsid w:val="001152CF"/>
    <w:rsid w:val="00162286"/>
    <w:rsid w:val="00170BDE"/>
    <w:rsid w:val="00177A25"/>
    <w:rsid w:val="00181550"/>
    <w:rsid w:val="00187D47"/>
    <w:rsid w:val="001A574F"/>
    <w:rsid w:val="001B60DF"/>
    <w:rsid w:val="001C6FF8"/>
    <w:rsid w:val="001D42E4"/>
    <w:rsid w:val="001D438F"/>
    <w:rsid w:val="001D5FAD"/>
    <w:rsid w:val="001E1093"/>
    <w:rsid w:val="001F09B2"/>
    <w:rsid w:val="00202887"/>
    <w:rsid w:val="0020722A"/>
    <w:rsid w:val="002214B1"/>
    <w:rsid w:val="00221CA2"/>
    <w:rsid w:val="00236CE3"/>
    <w:rsid w:val="00242697"/>
    <w:rsid w:val="00251AC0"/>
    <w:rsid w:val="00253BB4"/>
    <w:rsid w:val="00260FDB"/>
    <w:rsid w:val="00276AD6"/>
    <w:rsid w:val="00294406"/>
    <w:rsid w:val="002C03D8"/>
    <w:rsid w:val="002C5167"/>
    <w:rsid w:val="002C78DD"/>
    <w:rsid w:val="00315335"/>
    <w:rsid w:val="003243AE"/>
    <w:rsid w:val="00324EAA"/>
    <w:rsid w:val="00332CC7"/>
    <w:rsid w:val="003351ED"/>
    <w:rsid w:val="00336664"/>
    <w:rsid w:val="003842E8"/>
    <w:rsid w:val="00387218"/>
    <w:rsid w:val="003A7CC2"/>
    <w:rsid w:val="003B36C8"/>
    <w:rsid w:val="003B5B21"/>
    <w:rsid w:val="003C4988"/>
    <w:rsid w:val="003C4D3F"/>
    <w:rsid w:val="003E09B7"/>
    <w:rsid w:val="003E43D0"/>
    <w:rsid w:val="003F292C"/>
    <w:rsid w:val="00402079"/>
    <w:rsid w:val="00406E60"/>
    <w:rsid w:val="00464496"/>
    <w:rsid w:val="00477B8E"/>
    <w:rsid w:val="00482BE8"/>
    <w:rsid w:val="004A58C2"/>
    <w:rsid w:val="004A781C"/>
    <w:rsid w:val="004C7397"/>
    <w:rsid w:val="004E45D0"/>
    <w:rsid w:val="004F0ADC"/>
    <w:rsid w:val="004F1417"/>
    <w:rsid w:val="004F1919"/>
    <w:rsid w:val="00541E8C"/>
    <w:rsid w:val="00542ABB"/>
    <w:rsid w:val="00547A0F"/>
    <w:rsid w:val="00547B04"/>
    <w:rsid w:val="005773D2"/>
    <w:rsid w:val="005A3D48"/>
    <w:rsid w:val="005B391B"/>
    <w:rsid w:val="005D4719"/>
    <w:rsid w:val="005D5FE4"/>
    <w:rsid w:val="005F6199"/>
    <w:rsid w:val="00616853"/>
    <w:rsid w:val="00616C72"/>
    <w:rsid w:val="00621CF9"/>
    <w:rsid w:val="00642572"/>
    <w:rsid w:val="0066609A"/>
    <w:rsid w:val="00674ADF"/>
    <w:rsid w:val="0067605C"/>
    <w:rsid w:val="006A11FF"/>
    <w:rsid w:val="006A38A8"/>
    <w:rsid w:val="006C4248"/>
    <w:rsid w:val="006C7443"/>
    <w:rsid w:val="006D33CC"/>
    <w:rsid w:val="006D3FEE"/>
    <w:rsid w:val="006F01A3"/>
    <w:rsid w:val="006F2907"/>
    <w:rsid w:val="00706174"/>
    <w:rsid w:val="007119A4"/>
    <w:rsid w:val="00712C9B"/>
    <w:rsid w:val="00713102"/>
    <w:rsid w:val="007138A6"/>
    <w:rsid w:val="007234B8"/>
    <w:rsid w:val="0072575B"/>
    <w:rsid w:val="00725EC5"/>
    <w:rsid w:val="00744D68"/>
    <w:rsid w:val="00756919"/>
    <w:rsid w:val="0076489D"/>
    <w:rsid w:val="00765B47"/>
    <w:rsid w:val="0078787C"/>
    <w:rsid w:val="00792FF0"/>
    <w:rsid w:val="007A69AC"/>
    <w:rsid w:val="007B1DE2"/>
    <w:rsid w:val="007D3872"/>
    <w:rsid w:val="007E32EC"/>
    <w:rsid w:val="00814ECF"/>
    <w:rsid w:val="008154E4"/>
    <w:rsid w:val="008242F0"/>
    <w:rsid w:val="00847702"/>
    <w:rsid w:val="008535B2"/>
    <w:rsid w:val="00857B1E"/>
    <w:rsid w:val="008910EF"/>
    <w:rsid w:val="008A02DC"/>
    <w:rsid w:val="008A532D"/>
    <w:rsid w:val="008A6D43"/>
    <w:rsid w:val="008A733D"/>
    <w:rsid w:val="008B0B28"/>
    <w:rsid w:val="008B3E94"/>
    <w:rsid w:val="008B6191"/>
    <w:rsid w:val="008C1CC9"/>
    <w:rsid w:val="008D3FBB"/>
    <w:rsid w:val="008D76C9"/>
    <w:rsid w:val="008E21B9"/>
    <w:rsid w:val="008E64F5"/>
    <w:rsid w:val="008F6DBB"/>
    <w:rsid w:val="00917916"/>
    <w:rsid w:val="00937013"/>
    <w:rsid w:val="00955F6A"/>
    <w:rsid w:val="00957470"/>
    <w:rsid w:val="00973E9B"/>
    <w:rsid w:val="00984731"/>
    <w:rsid w:val="0099714E"/>
    <w:rsid w:val="009A749D"/>
    <w:rsid w:val="009B20B1"/>
    <w:rsid w:val="009B20B2"/>
    <w:rsid w:val="009D3FA1"/>
    <w:rsid w:val="009D6E19"/>
    <w:rsid w:val="00A13322"/>
    <w:rsid w:val="00A21395"/>
    <w:rsid w:val="00A51E1E"/>
    <w:rsid w:val="00A55244"/>
    <w:rsid w:val="00A64225"/>
    <w:rsid w:val="00A77AE4"/>
    <w:rsid w:val="00A8153F"/>
    <w:rsid w:val="00A9100E"/>
    <w:rsid w:val="00AB2812"/>
    <w:rsid w:val="00AD731B"/>
    <w:rsid w:val="00AF32E4"/>
    <w:rsid w:val="00B04927"/>
    <w:rsid w:val="00B06512"/>
    <w:rsid w:val="00B12448"/>
    <w:rsid w:val="00B12FE2"/>
    <w:rsid w:val="00B328A5"/>
    <w:rsid w:val="00B4032B"/>
    <w:rsid w:val="00B54697"/>
    <w:rsid w:val="00B75559"/>
    <w:rsid w:val="00B905A7"/>
    <w:rsid w:val="00B965BE"/>
    <w:rsid w:val="00BA0496"/>
    <w:rsid w:val="00BA551C"/>
    <w:rsid w:val="00BA7A3C"/>
    <w:rsid w:val="00BB6373"/>
    <w:rsid w:val="00BD008B"/>
    <w:rsid w:val="00BD15D2"/>
    <w:rsid w:val="00BD3DFF"/>
    <w:rsid w:val="00BE3A65"/>
    <w:rsid w:val="00BF364D"/>
    <w:rsid w:val="00BF7851"/>
    <w:rsid w:val="00BF799B"/>
    <w:rsid w:val="00C04BC5"/>
    <w:rsid w:val="00C0560A"/>
    <w:rsid w:val="00C103FB"/>
    <w:rsid w:val="00C22402"/>
    <w:rsid w:val="00C33C7F"/>
    <w:rsid w:val="00C3414A"/>
    <w:rsid w:val="00C34C66"/>
    <w:rsid w:val="00C35BD3"/>
    <w:rsid w:val="00C40BEF"/>
    <w:rsid w:val="00C423B7"/>
    <w:rsid w:val="00C57702"/>
    <w:rsid w:val="00C62CB6"/>
    <w:rsid w:val="00C64B6F"/>
    <w:rsid w:val="00C70666"/>
    <w:rsid w:val="00C72FFA"/>
    <w:rsid w:val="00CC3419"/>
    <w:rsid w:val="00CE5A37"/>
    <w:rsid w:val="00CF57E6"/>
    <w:rsid w:val="00D04BEB"/>
    <w:rsid w:val="00D16CEE"/>
    <w:rsid w:val="00D262F6"/>
    <w:rsid w:val="00D26D95"/>
    <w:rsid w:val="00D53ED3"/>
    <w:rsid w:val="00D6017B"/>
    <w:rsid w:val="00D85D3A"/>
    <w:rsid w:val="00D94BDD"/>
    <w:rsid w:val="00DC7E08"/>
    <w:rsid w:val="00DE3A0A"/>
    <w:rsid w:val="00DE4889"/>
    <w:rsid w:val="00E11499"/>
    <w:rsid w:val="00E24F45"/>
    <w:rsid w:val="00E25007"/>
    <w:rsid w:val="00E3349F"/>
    <w:rsid w:val="00E45538"/>
    <w:rsid w:val="00E45E5D"/>
    <w:rsid w:val="00E5472B"/>
    <w:rsid w:val="00E57C42"/>
    <w:rsid w:val="00E622BE"/>
    <w:rsid w:val="00EB3BD7"/>
    <w:rsid w:val="00EB3F2F"/>
    <w:rsid w:val="00EF6284"/>
    <w:rsid w:val="00F06644"/>
    <w:rsid w:val="00F31D92"/>
    <w:rsid w:val="00F648ED"/>
    <w:rsid w:val="00F82E8E"/>
    <w:rsid w:val="00F957FA"/>
    <w:rsid w:val="00F96E77"/>
    <w:rsid w:val="00FB2942"/>
    <w:rsid w:val="00FB419F"/>
    <w:rsid w:val="00FB432D"/>
    <w:rsid w:val="00FE59A7"/>
    <w:rsid w:val="00FF4D08"/>
    <w:rsid w:val="00FF7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619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F619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77B8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link w:val="Heading3"/>
    <w:rsid w:val="00765B47"/>
    <w:rPr>
      <w:rFonts w:ascii="Arial" w:hAnsi="Arial"/>
      <w:b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619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F619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77B8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link w:val="Heading3"/>
    <w:rsid w:val="00765B47"/>
    <w:rPr>
      <w:rFonts w:ascii="Arial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95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x5jd\My%20Documents\Templates\MDD%20Template%20EA3.dotx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0</TotalTime>
  <Pages>21</Pages>
  <Words>1978</Words>
  <Characters>11277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13229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Owen Tosh (nzx5jd)</dc:creator>
  <cp:lastModifiedBy>Ahmed, Rijvi</cp:lastModifiedBy>
  <cp:revision>2</cp:revision>
  <cp:lastPrinted>2011-03-22T00:04:00Z</cp:lastPrinted>
  <dcterms:created xsi:type="dcterms:W3CDTF">2015-01-30T17:32:00Z</dcterms:created>
  <dcterms:modified xsi:type="dcterms:W3CDTF">2015-01-30T17:32:00Z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Digital Phase Reasonableness Diagnostic</vt:lpwstr>
  </property>
  <property fmtid="{D5CDD505-2E9C-101B-9397-08002B2CF9AE}" pid="3" name="MDDRevNum">
    <vt:lpwstr>4.0</vt:lpwstr>
  </property>
  <property fmtid="{D5CDD505-2E9C-101B-9397-08002B2CF9AE}" pid="4" name="Module Layer">
    <vt:lpwstr>0</vt:lpwstr>
  </property>
  <property fmtid="{D5CDD505-2E9C-101B-9397-08002B2CF9AE}" pid="5" name="Module Name">
    <vt:lpwstr>DigPhsReasDiag</vt:lpwstr>
  </property>
  <property fmtid="{D5CDD505-2E9C-101B-9397-08002B2CF9AE}" pid="6" name="Product Line">
    <vt:lpwstr>Gen II+ EPS EA3</vt:lpwstr>
  </property>
</Properties>
</file>